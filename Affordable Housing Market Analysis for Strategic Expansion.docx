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7F6EEC0E" w14:textId="77777777" w:rsidTr="00F4715A">
        <w:trPr>
          <w:trHeight w:val="9693"/>
        </w:trPr>
        <w:tc>
          <w:tcPr>
            <w:tcW w:w="5000" w:type="pct"/>
            <w:gridSpan w:val="5"/>
          </w:tcPr>
          <w:p w14:paraId="5E4E5DBC" w14:textId="705EE24E" w:rsidR="00C3569F" w:rsidRDefault="00430F11" w:rsidP="00B7244E">
            <w:r w:rsidRPr="009B5DF8">
              <w:rPr>
                <w:noProof/>
                <w:lang w:eastAsia="en-AU"/>
              </w:rPr>
              <w:drawing>
                <wp:inline distT="0" distB="0" distL="0" distR="0" wp14:anchorId="031CBEEE" wp14:editId="0245577E">
                  <wp:extent cx="6857664" cy="6188799"/>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rcRect t="4877" b="4877"/>
                          <a:stretch>
                            <a:fillRect/>
                          </a:stretch>
                        </pic:blipFill>
                        <pic:spPr bwMode="auto">
                          <a:xfrm>
                            <a:off x="0" y="0"/>
                            <a:ext cx="6857664" cy="6188799"/>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E0A4E4C" w14:textId="77777777" w:rsidTr="003166B5">
        <w:trPr>
          <w:trHeight w:val="144"/>
        </w:trPr>
        <w:tc>
          <w:tcPr>
            <w:tcW w:w="417" w:type="pct"/>
            <w:shd w:val="clear" w:color="auto" w:fill="262626" w:themeFill="text1" w:themeFillTint="D9"/>
          </w:tcPr>
          <w:p w14:paraId="5D62D177" w14:textId="77777777" w:rsidR="00C3569F" w:rsidRDefault="00C3569F" w:rsidP="00B7244E"/>
        </w:tc>
        <w:tc>
          <w:tcPr>
            <w:tcW w:w="2083" w:type="pct"/>
            <w:tcBorders>
              <w:top w:val="single" w:sz="48" w:space="0" w:color="D83D27" w:themeColor="accent2"/>
            </w:tcBorders>
            <w:shd w:val="clear" w:color="auto" w:fill="262626" w:themeFill="text1" w:themeFillTint="D9"/>
          </w:tcPr>
          <w:p w14:paraId="330AB027" w14:textId="77777777" w:rsidR="00C3569F" w:rsidRPr="00A00E8F" w:rsidRDefault="00C3569F" w:rsidP="00B7244E"/>
        </w:tc>
        <w:tc>
          <w:tcPr>
            <w:tcW w:w="2084" w:type="pct"/>
            <w:gridSpan w:val="2"/>
            <w:shd w:val="clear" w:color="auto" w:fill="262626" w:themeFill="text1" w:themeFillTint="D9"/>
          </w:tcPr>
          <w:p w14:paraId="3C148D8D" w14:textId="77777777" w:rsidR="00C3569F" w:rsidRPr="00A00E8F" w:rsidRDefault="00C3569F" w:rsidP="00B7244E"/>
        </w:tc>
        <w:tc>
          <w:tcPr>
            <w:tcW w:w="416" w:type="pct"/>
            <w:shd w:val="clear" w:color="auto" w:fill="262626" w:themeFill="text1" w:themeFillTint="D9"/>
          </w:tcPr>
          <w:p w14:paraId="7B873BB3" w14:textId="77777777" w:rsidR="00C3569F" w:rsidRDefault="00C3569F" w:rsidP="00B7244E"/>
        </w:tc>
      </w:tr>
      <w:tr w:rsidR="00C3569F" w14:paraId="6CE8AD8F" w14:textId="77777777" w:rsidTr="003D71D4">
        <w:trPr>
          <w:trHeight w:val="3672"/>
        </w:trPr>
        <w:tc>
          <w:tcPr>
            <w:tcW w:w="417" w:type="pct"/>
            <w:shd w:val="clear" w:color="auto" w:fill="262626" w:themeFill="text1" w:themeFillTint="D9"/>
          </w:tcPr>
          <w:p w14:paraId="3C6A6E49" w14:textId="77777777" w:rsidR="00C3569F" w:rsidRDefault="00C3569F" w:rsidP="00B7244E"/>
        </w:tc>
        <w:tc>
          <w:tcPr>
            <w:tcW w:w="4167" w:type="pct"/>
            <w:gridSpan w:val="3"/>
            <w:shd w:val="clear" w:color="auto" w:fill="262626" w:themeFill="text1" w:themeFillTint="D9"/>
          </w:tcPr>
          <w:p w14:paraId="4D47A8CA" w14:textId="77777777" w:rsidR="00430F11" w:rsidRPr="00B45EF7" w:rsidRDefault="00430F11" w:rsidP="00430F11">
            <w:pPr>
              <w:pStyle w:val="Title"/>
            </w:pPr>
            <w:r w:rsidRPr="00A44101">
              <w:t>Affordable Housing Market Analysis for Strategic Expansion</w:t>
            </w:r>
          </w:p>
          <w:p w14:paraId="22AC8299" w14:textId="77777777" w:rsidR="00430F11" w:rsidRDefault="00430F11" w:rsidP="00430F11">
            <w:pPr>
              <w:pStyle w:val="Subtitle"/>
            </w:pPr>
            <w:r>
              <w:t>strategic analysis report</w:t>
            </w:r>
          </w:p>
          <w:p w14:paraId="0DBE0F67" w14:textId="1F51DD89" w:rsidR="00C3569F" w:rsidRPr="003D71D4" w:rsidRDefault="00C3569F" w:rsidP="003D71D4">
            <w:pPr>
              <w:pStyle w:val="Subtitle"/>
            </w:pPr>
          </w:p>
        </w:tc>
        <w:tc>
          <w:tcPr>
            <w:tcW w:w="416" w:type="pct"/>
            <w:shd w:val="clear" w:color="auto" w:fill="262626" w:themeFill="text1" w:themeFillTint="D9"/>
          </w:tcPr>
          <w:p w14:paraId="4F619046" w14:textId="77777777" w:rsidR="00C3569F" w:rsidRDefault="00C3569F" w:rsidP="00B7244E"/>
        </w:tc>
      </w:tr>
      <w:tr w:rsidR="00430F11" w14:paraId="09A7D02D" w14:textId="77777777" w:rsidTr="003D71D4">
        <w:trPr>
          <w:trHeight w:val="576"/>
        </w:trPr>
        <w:tc>
          <w:tcPr>
            <w:tcW w:w="417" w:type="pct"/>
            <w:shd w:val="clear" w:color="auto" w:fill="262626" w:themeFill="text1" w:themeFillTint="D9"/>
          </w:tcPr>
          <w:p w14:paraId="355748E0" w14:textId="77777777" w:rsidR="00430F11" w:rsidRDefault="00430F11" w:rsidP="00430F11"/>
        </w:tc>
        <w:tc>
          <w:tcPr>
            <w:tcW w:w="2778" w:type="pct"/>
            <w:gridSpan w:val="2"/>
            <w:shd w:val="clear" w:color="auto" w:fill="262626" w:themeFill="text1" w:themeFillTint="D9"/>
          </w:tcPr>
          <w:p w14:paraId="70939203" w14:textId="515DA7F1" w:rsidR="00430F11" w:rsidRPr="001A531B" w:rsidRDefault="00430F11" w:rsidP="00430F11">
            <w:pPr>
              <w:pStyle w:val="Company"/>
              <w:rPr>
                <w:szCs w:val="72"/>
              </w:rPr>
            </w:pPr>
            <w:r>
              <w:rPr>
                <w:szCs w:val="72"/>
              </w:rPr>
              <w:t>fictional housing solutions inc.</w:t>
            </w:r>
          </w:p>
        </w:tc>
        <w:tc>
          <w:tcPr>
            <w:tcW w:w="1389" w:type="pct"/>
            <w:shd w:val="clear" w:color="auto" w:fill="262626" w:themeFill="text1" w:themeFillTint="D9"/>
          </w:tcPr>
          <w:p w14:paraId="685578B8" w14:textId="557B9D73" w:rsidR="00430F11" w:rsidRPr="00C3569F" w:rsidRDefault="00430F11" w:rsidP="00430F11">
            <w:pPr>
              <w:pStyle w:val="Company"/>
              <w:jc w:val="right"/>
            </w:pPr>
            <w:r>
              <w:t>Prepared by kALLE rEAVES</w:t>
            </w:r>
          </w:p>
        </w:tc>
        <w:tc>
          <w:tcPr>
            <w:tcW w:w="416" w:type="pct"/>
            <w:shd w:val="clear" w:color="auto" w:fill="262626" w:themeFill="text1" w:themeFillTint="D9"/>
          </w:tcPr>
          <w:p w14:paraId="02542B78" w14:textId="77777777" w:rsidR="00430F11" w:rsidRDefault="00430F11" w:rsidP="00430F11"/>
          <w:p w14:paraId="32051FF5" w14:textId="77777777" w:rsidR="00430F11" w:rsidRDefault="00430F11" w:rsidP="00430F11"/>
        </w:tc>
      </w:tr>
    </w:tbl>
    <w:p w14:paraId="05E9FD7B" w14:textId="77777777" w:rsidR="00C3569F" w:rsidRDefault="00C3569F" w:rsidP="00B45EF7"/>
    <w:p w14:paraId="7CAE14D2" w14:textId="77777777" w:rsidR="00B45EF7" w:rsidRDefault="00B45EF7" w:rsidP="00B45EF7">
      <w:pPr>
        <w:sectPr w:rsidR="00B45EF7" w:rsidSect="00B45EF7">
          <w:headerReference w:type="even" r:id="rId12"/>
          <w:headerReference w:type="default" r:id="rId13"/>
          <w:footerReference w:type="default" r:id="rId14"/>
          <w:pgSz w:w="12240" w:h="15840" w:code="1"/>
          <w:pgMar w:top="720" w:right="720" w:bottom="432" w:left="720" w:header="288" w:footer="0" w:gutter="0"/>
          <w:cols w:space="708"/>
          <w:titlePg/>
          <w:docGrid w:linePitch="360"/>
        </w:sectPr>
      </w:pPr>
    </w:p>
    <w:tbl>
      <w:tblPr>
        <w:tblW w:w="10806" w:type="dxa"/>
        <w:tblLayout w:type="fixed"/>
        <w:tblCellMar>
          <w:left w:w="0" w:type="dxa"/>
          <w:right w:w="0" w:type="dxa"/>
        </w:tblCellMar>
        <w:tblLook w:val="0600" w:firstRow="0" w:lastRow="0" w:firstColumn="0" w:lastColumn="0" w:noHBand="1" w:noVBand="1"/>
      </w:tblPr>
      <w:tblGrid>
        <w:gridCol w:w="899"/>
        <w:gridCol w:w="4462"/>
        <w:gridCol w:w="4538"/>
        <w:gridCol w:w="894"/>
        <w:gridCol w:w="13"/>
      </w:tblGrid>
      <w:tr w:rsidR="00C3569F" w14:paraId="6ACAF109" w14:textId="77777777" w:rsidTr="008743F9">
        <w:trPr>
          <w:gridAfter w:val="1"/>
          <w:wAfter w:w="13" w:type="dxa"/>
          <w:trHeight w:val="4707"/>
        </w:trPr>
        <w:tc>
          <w:tcPr>
            <w:tcW w:w="10793" w:type="dxa"/>
            <w:gridSpan w:val="4"/>
          </w:tcPr>
          <w:p w14:paraId="3D61C4E2" w14:textId="786ACCC3" w:rsidR="00C3569F" w:rsidRDefault="008743F9" w:rsidP="00B7244E">
            <w:r w:rsidRPr="009B5DF8">
              <w:rPr>
                <w:noProof/>
                <w:lang w:eastAsia="en-AU"/>
              </w:rPr>
              <w:lastRenderedPageBreak/>
              <w:drawing>
                <wp:inline distT="0" distB="0" distL="0" distR="0" wp14:anchorId="343E58CA" wp14:editId="17EA995F">
                  <wp:extent cx="6857364" cy="2981325"/>
                  <wp:effectExtent l="0" t="0" r="1270" b="0"/>
                  <wp:docPr id="1796366181" name="Picture 179636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13337" t="37555" r="13337" b="16579"/>
                          <a:stretch>
                            <a:fillRect/>
                          </a:stretch>
                        </pic:blipFill>
                        <pic:spPr bwMode="auto">
                          <a:xfrm>
                            <a:off x="0" y="0"/>
                            <a:ext cx="6859566" cy="2982282"/>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110DC52A" w14:textId="77777777" w:rsidTr="00CF7320">
        <w:trPr>
          <w:trHeight w:val="24"/>
        </w:trPr>
        <w:tc>
          <w:tcPr>
            <w:tcW w:w="899" w:type="dxa"/>
            <w:shd w:val="clear" w:color="auto" w:fill="262626" w:themeFill="text1" w:themeFillTint="D9"/>
          </w:tcPr>
          <w:p w14:paraId="068DC56F" w14:textId="77777777" w:rsidR="00C3569F" w:rsidRPr="00415473" w:rsidRDefault="00C3569F" w:rsidP="00B7244E">
            <w:pPr>
              <w:rPr>
                <w:noProof/>
                <w:lang w:eastAsia="en-AU"/>
              </w:rPr>
            </w:pPr>
          </w:p>
        </w:tc>
        <w:tc>
          <w:tcPr>
            <w:tcW w:w="4462" w:type="dxa"/>
            <w:tcBorders>
              <w:top w:val="single" w:sz="48" w:space="0" w:color="D83D27" w:themeColor="accent2"/>
            </w:tcBorders>
            <w:shd w:val="clear" w:color="auto" w:fill="262626" w:themeFill="text1" w:themeFillTint="D9"/>
          </w:tcPr>
          <w:p w14:paraId="07DBDAD1" w14:textId="77777777" w:rsidR="00C3569F" w:rsidRPr="00415473" w:rsidRDefault="00C3569F" w:rsidP="00B7244E">
            <w:pPr>
              <w:rPr>
                <w:noProof/>
                <w:vertAlign w:val="subscript"/>
                <w:lang w:eastAsia="en-AU"/>
              </w:rPr>
            </w:pPr>
          </w:p>
        </w:tc>
        <w:tc>
          <w:tcPr>
            <w:tcW w:w="4538" w:type="dxa"/>
            <w:shd w:val="clear" w:color="auto" w:fill="262626" w:themeFill="text1" w:themeFillTint="D9"/>
          </w:tcPr>
          <w:p w14:paraId="18662CD7" w14:textId="77777777" w:rsidR="00C3569F" w:rsidRPr="00415473" w:rsidRDefault="00C3569F" w:rsidP="00B7244E">
            <w:pPr>
              <w:rPr>
                <w:noProof/>
                <w:lang w:eastAsia="en-AU"/>
              </w:rPr>
            </w:pPr>
          </w:p>
        </w:tc>
        <w:tc>
          <w:tcPr>
            <w:tcW w:w="907" w:type="dxa"/>
            <w:gridSpan w:val="2"/>
            <w:shd w:val="clear" w:color="auto" w:fill="262626" w:themeFill="text1" w:themeFillTint="D9"/>
          </w:tcPr>
          <w:p w14:paraId="22D2EE54" w14:textId="77777777" w:rsidR="00C3569F" w:rsidRPr="00415473" w:rsidRDefault="00C3569F" w:rsidP="00B7244E">
            <w:pPr>
              <w:rPr>
                <w:noProof/>
                <w:lang w:eastAsia="en-AU"/>
              </w:rPr>
            </w:pPr>
          </w:p>
        </w:tc>
      </w:tr>
      <w:tr w:rsidR="00C3569F" w14:paraId="5406C337" w14:textId="77777777" w:rsidTr="00430F11">
        <w:trPr>
          <w:trHeight w:val="207"/>
        </w:trPr>
        <w:tc>
          <w:tcPr>
            <w:tcW w:w="899" w:type="dxa"/>
            <w:shd w:val="clear" w:color="auto" w:fill="262626" w:themeFill="text1" w:themeFillTint="D9"/>
          </w:tcPr>
          <w:p w14:paraId="58519C05" w14:textId="77777777" w:rsidR="00C3569F" w:rsidRDefault="00C3569F" w:rsidP="00B7244E"/>
        </w:tc>
        <w:tc>
          <w:tcPr>
            <w:tcW w:w="9000" w:type="dxa"/>
            <w:gridSpan w:val="2"/>
            <w:shd w:val="clear" w:color="auto" w:fill="262626" w:themeFill="text1" w:themeFillTint="D9"/>
          </w:tcPr>
          <w:p w14:paraId="56B67130" w14:textId="77777777" w:rsidR="00430F11" w:rsidRPr="00DF2D56" w:rsidRDefault="00430F11" w:rsidP="00430F11">
            <w:pPr>
              <w:pStyle w:val="Heading1"/>
            </w:pPr>
            <w:r w:rsidRPr="00DF2D56">
              <w:t>executive summary</w:t>
            </w:r>
          </w:p>
          <w:p w14:paraId="30211A9A" w14:textId="77777777" w:rsidR="00430F11" w:rsidRPr="00DF2D56" w:rsidRDefault="00430F11" w:rsidP="00430F11">
            <w:pPr>
              <w:pStyle w:val="Heading3"/>
            </w:pPr>
            <w:r w:rsidRPr="00DF2D56">
              <w:t>project Purpose</w:t>
            </w:r>
          </w:p>
          <w:p w14:paraId="01064976" w14:textId="77777777" w:rsidR="00430F11" w:rsidRDefault="00430F11" w:rsidP="00430F11">
            <w:pPr>
              <w:pStyle w:val="NormalWhite"/>
              <w:spacing w:after="0"/>
              <w:rPr>
                <w:color w:val="auto"/>
              </w:rPr>
            </w:pPr>
            <w:r w:rsidRPr="00DF2D56">
              <w:rPr>
                <w:color w:val="auto"/>
              </w:rPr>
              <w:t xml:space="preserve">There has been a lot of talk about unaffordable housing is for this generation of Americans. </w:t>
            </w:r>
          </w:p>
          <w:p w14:paraId="693CDA3A" w14:textId="77777777" w:rsidR="00430F11" w:rsidRDefault="00430F11" w:rsidP="00430F11">
            <w:pPr>
              <w:pStyle w:val="NormalWhite"/>
              <w:spacing w:after="0"/>
              <w:rPr>
                <w:color w:val="auto"/>
              </w:rPr>
            </w:pPr>
            <w:r>
              <w:rPr>
                <w:color w:val="auto"/>
              </w:rPr>
              <w:t>It’s no secret that we have felt the effects of this as a company. We have had numerous layoffs, a drop in revenue growth. Our model of selling houses has been overshadowed by larger corporations who do are not even in the business of selling houses buying up the inventory and driving up prices.</w:t>
            </w:r>
            <w:r w:rsidRPr="00DF2D56">
              <w:rPr>
                <w:color w:val="auto"/>
              </w:rPr>
              <w:t xml:space="preserve"> The purpose of this project is to find an affordable solution to these issues for both Financial Housing Solutions and the customer.</w:t>
            </w:r>
          </w:p>
          <w:p w14:paraId="5E8CE346" w14:textId="77777777" w:rsidR="00430F11" w:rsidRDefault="00430F11" w:rsidP="00430F11">
            <w:pPr>
              <w:pStyle w:val="Heading3"/>
            </w:pPr>
            <w:r w:rsidRPr="00DF2D56">
              <w:t>Summary of findings</w:t>
            </w:r>
          </w:p>
          <w:p w14:paraId="00057C83" w14:textId="770235B9" w:rsidR="00430F11" w:rsidRDefault="00430F11" w:rsidP="00430F11">
            <w:pPr>
              <w:pStyle w:val="NormalWhite"/>
              <w:rPr>
                <w:color w:val="auto"/>
              </w:rPr>
            </w:pPr>
            <w:r w:rsidRPr="00DF2D56">
              <w:rPr>
                <w:color w:val="auto"/>
              </w:rPr>
              <w:t>From Just from 1992 housing prices have increased 350% while hourly wages have increased only increased about 100% during the same time. The average houses price in 2025 is now 416900$ while the average hourly wage excluding 1% earners is around 20$/hr. The simplest calculation to use to decide if someone can afford a home is (House price/4.5 &lt;</w:t>
            </w:r>
            <w:proofErr w:type="gramStart"/>
            <w:r w:rsidRPr="00DF2D56">
              <w:rPr>
                <w:color w:val="auto"/>
              </w:rPr>
              <w:t>=  annual</w:t>
            </w:r>
            <w:proofErr w:type="gramEnd"/>
            <w:r w:rsidRPr="00DF2D56">
              <w:rPr>
                <w:color w:val="auto"/>
              </w:rPr>
              <w:t xml:space="preserve"> wage) When the average annual wage is around 42000$ a year that means most people would have to earn twice as much! This doesn’t include everyday expenses like paying their rent, electricity bill, car note, food etc. This of course is bad for our business since we are in the business of selling these houses</w:t>
            </w:r>
          </w:p>
          <w:p w14:paraId="3C9AD9B0" w14:textId="17F684F6" w:rsidR="00430F11" w:rsidRDefault="00430F11" w:rsidP="00430F11">
            <w:pPr>
              <w:pStyle w:val="Heading3"/>
            </w:pPr>
            <w:r>
              <w:t>Key recommendations</w:t>
            </w:r>
          </w:p>
          <w:p w14:paraId="22932F86" w14:textId="1A3311D1" w:rsidR="00430F11" w:rsidRDefault="00430F11" w:rsidP="00430F11">
            <w:pPr>
              <w:pStyle w:val="ListParagraph"/>
              <w:numPr>
                <w:ilvl w:val="0"/>
                <w:numId w:val="22"/>
              </w:numPr>
            </w:pPr>
            <w:r>
              <w:t xml:space="preserve">We need to lower the prices of houses that are 3 bedrooms or less. This will bring in more revenue faster. </w:t>
            </w:r>
          </w:p>
          <w:p w14:paraId="6BC4AF44" w14:textId="47AFD9DD" w:rsidR="00430F11" w:rsidRDefault="00430F11" w:rsidP="00430F11">
            <w:pPr>
              <w:pStyle w:val="ListParagraph"/>
              <w:numPr>
                <w:ilvl w:val="0"/>
                <w:numId w:val="22"/>
              </w:numPr>
            </w:pPr>
            <w:r>
              <w:t>Second,</w:t>
            </w:r>
            <w:r>
              <w:t xml:space="preserve"> we must take advantage of lower cost areas to build and sell houses.</w:t>
            </w:r>
          </w:p>
          <w:p w14:paraId="128130FB" w14:textId="4D4DB745" w:rsidR="00430F11" w:rsidRDefault="00430F11" w:rsidP="00430F11">
            <w:pPr>
              <w:pStyle w:val="Heading3"/>
            </w:pPr>
            <w:r>
              <w:t>Tool</w:t>
            </w:r>
            <w:r w:rsidR="008743F9">
              <w:t>s</w:t>
            </w:r>
            <w:r>
              <w:t xml:space="preserve"> Used</w:t>
            </w:r>
          </w:p>
          <w:p w14:paraId="5ABB6382" w14:textId="2EEBE2B2" w:rsidR="00430F11" w:rsidRDefault="00430F11" w:rsidP="00430F11">
            <w:r>
              <w:t xml:space="preserve">Python language, </w:t>
            </w:r>
            <w:proofErr w:type="spellStart"/>
            <w:r>
              <w:t>Jupyter</w:t>
            </w:r>
            <w:proofErr w:type="spellEnd"/>
            <w:r>
              <w:t xml:space="preserve"> Notebook, </w:t>
            </w:r>
            <w:proofErr w:type="spellStart"/>
            <w:r>
              <w:t>VScode</w:t>
            </w:r>
            <w:proofErr w:type="spellEnd"/>
            <w:r>
              <w:t xml:space="preserve">, </w:t>
            </w:r>
            <w:proofErr w:type="spellStart"/>
            <w:r>
              <w:t>Dbeaver</w:t>
            </w:r>
            <w:proofErr w:type="spellEnd"/>
            <w:r>
              <w:t xml:space="preserve"> community, </w:t>
            </w:r>
            <w:proofErr w:type="spellStart"/>
            <w:r>
              <w:t>Mssql</w:t>
            </w:r>
            <w:proofErr w:type="spellEnd"/>
            <w:r>
              <w:t>, Apache Superset, Microsoft word, Notebook ++, Ubuntu 24.04, Windows 11 pro</w:t>
            </w:r>
          </w:p>
          <w:p w14:paraId="71010B72" w14:textId="7C87BECA" w:rsidR="008743F9" w:rsidRPr="00430F11" w:rsidRDefault="008743F9" w:rsidP="00430F11">
            <w:r>
              <w:t xml:space="preserve">Python libraries: </w:t>
            </w:r>
            <w:proofErr w:type="spellStart"/>
            <w:r>
              <w:t>Sklearn</w:t>
            </w:r>
            <w:proofErr w:type="spellEnd"/>
            <w:r>
              <w:t xml:space="preserve">, Matplotlib, </w:t>
            </w:r>
            <w:proofErr w:type="spellStart"/>
            <w:r>
              <w:t>Sklearn</w:t>
            </w:r>
            <w:proofErr w:type="spellEnd"/>
            <w:r>
              <w:t xml:space="preserve">, </w:t>
            </w:r>
            <w:proofErr w:type="spellStart"/>
            <w:r>
              <w:t>sqlalchemy</w:t>
            </w:r>
            <w:proofErr w:type="spellEnd"/>
            <w:r>
              <w:t xml:space="preserve">, Pandas, </w:t>
            </w:r>
            <w:proofErr w:type="spellStart"/>
            <w:r>
              <w:t>Numpy</w:t>
            </w:r>
            <w:proofErr w:type="spellEnd"/>
          </w:p>
          <w:p w14:paraId="55B6F2B5" w14:textId="77777777" w:rsidR="003D71D4" w:rsidRPr="001B28D2" w:rsidRDefault="003D71D4" w:rsidP="00B45EF7">
            <w:pPr>
              <w:pStyle w:val="NormalWhite"/>
            </w:pPr>
          </w:p>
        </w:tc>
        <w:tc>
          <w:tcPr>
            <w:tcW w:w="907" w:type="dxa"/>
            <w:gridSpan w:val="2"/>
            <w:shd w:val="clear" w:color="auto" w:fill="262626" w:themeFill="text1" w:themeFillTint="D9"/>
          </w:tcPr>
          <w:p w14:paraId="6689EAEF" w14:textId="77777777" w:rsidR="00C3569F" w:rsidRDefault="00C3569F" w:rsidP="00B7244E"/>
        </w:tc>
      </w:tr>
    </w:tbl>
    <w:p w14:paraId="0A2C2172" w14:textId="77777777" w:rsidR="00B45EF7" w:rsidRDefault="00B45EF7" w:rsidP="00B7244E">
      <w:pPr>
        <w:sectPr w:rsidR="00B45EF7" w:rsidSect="001A2FA5">
          <w:pgSz w:w="12240" w:h="15840" w:code="1"/>
          <w:pgMar w:top="720" w:right="720" w:bottom="288" w:left="720" w:header="288" w:footer="0" w:gutter="0"/>
          <w:cols w:space="708"/>
          <w:docGrid w:linePitch="360"/>
        </w:sectPr>
      </w:pPr>
    </w:p>
    <w:tbl>
      <w:tblPr>
        <w:tblW w:w="10843" w:type="dxa"/>
        <w:tblLayout w:type="fixed"/>
        <w:tblCellMar>
          <w:left w:w="0" w:type="dxa"/>
          <w:right w:w="0" w:type="dxa"/>
        </w:tblCellMar>
        <w:tblLook w:val="0600" w:firstRow="0" w:lastRow="0" w:firstColumn="0" w:lastColumn="0" w:noHBand="1" w:noVBand="1"/>
      </w:tblPr>
      <w:tblGrid>
        <w:gridCol w:w="3096"/>
        <w:gridCol w:w="720"/>
        <w:gridCol w:w="691"/>
        <w:gridCol w:w="2477"/>
        <w:gridCol w:w="720"/>
        <w:gridCol w:w="3096"/>
        <w:gridCol w:w="43"/>
      </w:tblGrid>
      <w:tr w:rsidR="00FD3E77" w14:paraId="6654DE34" w14:textId="77777777" w:rsidTr="00646154">
        <w:trPr>
          <w:trHeight w:val="17"/>
        </w:trPr>
        <w:tc>
          <w:tcPr>
            <w:tcW w:w="4507" w:type="dxa"/>
            <w:gridSpan w:val="3"/>
            <w:tcBorders>
              <w:top w:val="single" w:sz="48" w:space="0" w:color="D83D27" w:themeColor="accent2"/>
            </w:tcBorders>
          </w:tcPr>
          <w:p w14:paraId="11C2D405" w14:textId="77777777" w:rsidR="00FD3E77" w:rsidRPr="009D2C09" w:rsidRDefault="00FD3E77" w:rsidP="00646154"/>
        </w:tc>
        <w:tc>
          <w:tcPr>
            <w:tcW w:w="6336" w:type="dxa"/>
            <w:gridSpan w:val="4"/>
          </w:tcPr>
          <w:p w14:paraId="7A4C909D" w14:textId="77777777" w:rsidR="00FD3E77" w:rsidRPr="009D2C09" w:rsidRDefault="00FD3E77" w:rsidP="00646154"/>
        </w:tc>
      </w:tr>
      <w:tr w:rsidR="00FD3E77" w14:paraId="5B4DC108" w14:textId="77777777" w:rsidTr="00646154">
        <w:trPr>
          <w:gridAfter w:val="1"/>
          <w:wAfter w:w="43" w:type="dxa"/>
          <w:trHeight w:val="8352"/>
        </w:trPr>
        <w:tc>
          <w:tcPr>
            <w:tcW w:w="10800" w:type="dxa"/>
            <w:gridSpan w:val="6"/>
          </w:tcPr>
          <w:p w14:paraId="55B134B6" w14:textId="77777777" w:rsidR="00FD3E77" w:rsidRDefault="00FD3E77" w:rsidP="00646154">
            <w:pPr>
              <w:rPr>
                <w:rFonts w:cs="Times New Roman (Body CS)"/>
                <w:caps/>
                <w:spacing w:val="40"/>
                <w:sz w:val="48"/>
                <w:szCs w:val="48"/>
              </w:rPr>
            </w:pPr>
            <w:r w:rsidRPr="00FD3E77">
              <w:rPr>
                <w:rFonts w:cs="Times New Roman (Body CS)"/>
                <w:caps/>
                <w:spacing w:val="40"/>
                <w:sz w:val="48"/>
                <w:szCs w:val="48"/>
              </w:rPr>
              <w:t>Business Case</w:t>
            </w:r>
          </w:p>
          <w:p w14:paraId="28710C9A" w14:textId="5E3F5B3D" w:rsidR="00FD3E77" w:rsidRDefault="00FD3E77" w:rsidP="00646154">
            <w:r w:rsidRPr="00550068">
              <w:t xml:space="preserve">The company has invested heavily in research and development, with a focus on innovation and sustainability. This year, </w:t>
            </w:r>
            <w:r>
              <w:t>Fictional</w:t>
            </w:r>
            <w:r w:rsidRPr="00550068">
              <w:t xml:space="preserve"> allocated $50 million towards</w:t>
            </w:r>
            <w:r>
              <w:t xml:space="preserve"> housing initiatives to improve sales</w:t>
            </w:r>
          </w:p>
          <w:p w14:paraId="13FD3AA7" w14:textId="77777777" w:rsidR="00FD3E77" w:rsidRPr="00620D24" w:rsidRDefault="00FD3E77" w:rsidP="00646154"/>
          <w:p w14:paraId="74BFCFD0" w14:textId="28879F1B" w:rsidR="00FD3E77" w:rsidRDefault="00FD3E77" w:rsidP="00646154">
            <w:pPr>
              <w:pStyle w:val="Heading3"/>
            </w:pPr>
            <w:r>
              <w:t>objectives</w:t>
            </w:r>
          </w:p>
          <w:p w14:paraId="7D9452C6" w14:textId="357615B1" w:rsidR="00FD3E77" w:rsidRDefault="00FD3E77" w:rsidP="00646154">
            <w:r>
              <w:t xml:space="preserve">Fictional Housing </w:t>
            </w:r>
            <w:proofErr w:type="gramStart"/>
            <w:r>
              <w:t>solutions</w:t>
            </w:r>
            <w:proofErr w:type="gramEnd"/>
            <w:r>
              <w:t xml:space="preserve"> seeks to create a stable affordable market for housing by improving business strategy and making data driven insights</w:t>
            </w:r>
          </w:p>
          <w:p w14:paraId="3E386BA4" w14:textId="77777777" w:rsidR="00FD3E77" w:rsidRDefault="00FD3E77" w:rsidP="00646154"/>
          <w:p w14:paraId="15865A35" w14:textId="245E14B0" w:rsidR="00FD3E77" w:rsidRDefault="00FD3E77" w:rsidP="00646154">
            <w:pPr>
              <w:pStyle w:val="Heading3"/>
            </w:pPr>
            <w:r>
              <w:t>Assumptions/constraints</w:t>
            </w:r>
          </w:p>
          <w:p w14:paraId="5E3F5EBF" w14:textId="2AA0DE3B" w:rsidR="00FD3E77" w:rsidRDefault="00FD3E77" w:rsidP="00646154">
            <w:r>
              <w:t xml:space="preserve">Data was readily available from many </w:t>
            </w:r>
            <w:proofErr w:type="gramStart"/>
            <w:r>
              <w:t>sights</w:t>
            </w:r>
            <w:proofErr w:type="gramEnd"/>
            <w:r>
              <w:t xml:space="preserve"> including but not limited to Kaggle, Bureau of labor statistics, and Zillow.</w:t>
            </w:r>
          </w:p>
          <w:p w14:paraId="018926B9" w14:textId="77777777" w:rsidR="00C91058" w:rsidRDefault="00C91058" w:rsidP="00646154"/>
          <w:p w14:paraId="2550281A" w14:textId="77777777" w:rsidR="00C91058" w:rsidRDefault="00C91058" w:rsidP="00C91058">
            <w:r>
              <w:t>Schedule:</w:t>
            </w:r>
          </w:p>
          <w:p w14:paraId="0F1F299E" w14:textId="77777777" w:rsidR="00C91058" w:rsidRDefault="00C91058" w:rsidP="00C91058">
            <w:r>
              <w:t>- Project Start: May 29, 2025</w:t>
            </w:r>
            <w:r>
              <w:br/>
              <w:t>- Mid-point Check-in: June 15, 2025</w:t>
            </w:r>
            <w:r>
              <w:br/>
              <w:t>- Project End: August 1, 2025</w:t>
            </w:r>
            <w:r>
              <w:br/>
              <w:t>- Key Milestones completed:</w:t>
            </w:r>
            <w:r>
              <w:br/>
              <w:t xml:space="preserve">   • Data Collection (Week 3)</w:t>
            </w:r>
            <w:r>
              <w:br/>
              <w:t xml:space="preserve">   • SQL Schema Design &amp; Population (Week 4)</w:t>
            </w:r>
            <w:r>
              <w:br/>
              <w:t xml:space="preserve">   • EDA &amp; Cleaning (Week 5)</w:t>
            </w:r>
            <w:r>
              <w:br/>
              <w:t xml:space="preserve">   • Feature Engineering (In Progress - Week 6)</w:t>
            </w:r>
            <w:r>
              <w:br/>
              <w:t xml:space="preserve">   • Modeling (Starting Week 6)</w:t>
            </w:r>
          </w:p>
          <w:p w14:paraId="10095EDA" w14:textId="77777777" w:rsidR="00FD3E77" w:rsidRDefault="00FD3E77" w:rsidP="00646154">
            <w:pPr>
              <w:rPr>
                <w:caps/>
                <w:spacing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1262"/>
            </w:tblGrid>
            <w:tr w:rsidR="00C91058" w:rsidRPr="00C91058" w14:paraId="0C403578" w14:textId="77777777" w:rsidTr="00C91058">
              <w:trPr>
                <w:tblHeader/>
                <w:tblCellSpacing w:w="15" w:type="dxa"/>
              </w:trPr>
              <w:tc>
                <w:tcPr>
                  <w:tcW w:w="1797" w:type="dxa"/>
                  <w:vAlign w:val="center"/>
                  <w:hideMark/>
                </w:tcPr>
                <w:p w14:paraId="5C868F01" w14:textId="55648513" w:rsidR="00C91058" w:rsidRPr="00C91058" w:rsidRDefault="00C91058" w:rsidP="00C91058">
                  <w:pPr>
                    <w:rPr>
                      <w:b/>
                      <w:bCs/>
                    </w:rPr>
                  </w:pPr>
                  <w:r w:rsidRPr="00C91058">
                    <w:rPr>
                      <w:b/>
                      <w:bCs/>
                    </w:rPr>
                    <w:t>Stakeholder</w:t>
                  </w:r>
                  <w:r>
                    <w:rPr>
                      <w:b/>
                      <w:bCs/>
                    </w:rPr>
                    <w:t>s</w:t>
                  </w:r>
                </w:p>
              </w:tc>
              <w:tc>
                <w:tcPr>
                  <w:tcW w:w="1217" w:type="dxa"/>
                  <w:vAlign w:val="center"/>
                  <w:hideMark/>
                </w:tcPr>
                <w:p w14:paraId="3128FB5F" w14:textId="61AED4C3" w:rsidR="00C91058" w:rsidRPr="00C91058" w:rsidRDefault="00C91058" w:rsidP="00C91058">
                  <w:pPr>
                    <w:rPr>
                      <w:b/>
                      <w:bCs/>
                    </w:rPr>
                  </w:pPr>
                </w:p>
              </w:tc>
            </w:tr>
          </w:tbl>
          <w:p w14:paraId="164FFAC9" w14:textId="23D4BD8A" w:rsidR="00C91058" w:rsidRPr="00C91058" w:rsidRDefault="00C91058" w:rsidP="00C91058">
            <w:pPr>
              <w:rPr>
                <w:vanish/>
              </w:rPr>
            </w:pPr>
            <w:r>
              <w:rPr>
                <w:vanish/>
              </w:rPr>
              <w:t xml:space="preserve"> </w:t>
            </w:r>
          </w:p>
          <w:tbl>
            <w:tblPr>
              <w:tblStyle w:val="TableGrid"/>
              <w:tblW w:w="0" w:type="auto"/>
              <w:tblLook w:val="04A0" w:firstRow="1" w:lastRow="0" w:firstColumn="1" w:lastColumn="0" w:noHBand="0" w:noVBand="1"/>
            </w:tblPr>
            <w:tblGrid>
              <w:gridCol w:w="10790"/>
            </w:tblGrid>
            <w:tr w:rsidR="00C91058" w:rsidRPr="00C91058" w14:paraId="52FEEB5B" w14:textId="77777777" w:rsidTr="00C91058">
              <w:tc>
                <w:tcPr>
                  <w:tcW w:w="10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0"/>
                    <w:gridCol w:w="6420"/>
                  </w:tblGrid>
                  <w:tr w:rsidR="00C91058" w:rsidRPr="00C91058" w14:paraId="762B594F" w14:textId="77777777" w:rsidTr="00C91058">
                    <w:trPr>
                      <w:tblCellSpacing w:w="15" w:type="dxa"/>
                    </w:trPr>
                    <w:tc>
                      <w:tcPr>
                        <w:tcW w:w="2895" w:type="dxa"/>
                        <w:vAlign w:val="center"/>
                        <w:hideMark/>
                      </w:tcPr>
                      <w:p w14:paraId="46DD5812" w14:textId="77777777" w:rsidR="00C91058" w:rsidRPr="00C91058" w:rsidRDefault="00C91058" w:rsidP="00C91058">
                        <w:r w:rsidRPr="00C91058">
                          <w:rPr>
                            <w:b/>
                            <w:bCs/>
                          </w:rPr>
                          <w:t>Project Sponsor</w:t>
                        </w:r>
                      </w:p>
                    </w:tc>
                    <w:tc>
                      <w:tcPr>
                        <w:tcW w:w="6375" w:type="dxa"/>
                        <w:vAlign w:val="center"/>
                        <w:hideMark/>
                      </w:tcPr>
                      <w:p w14:paraId="348890E4" w14:textId="0006BBBA" w:rsidR="00C91058" w:rsidRPr="00C91058" w:rsidRDefault="00C91058" w:rsidP="00C91058">
                        <w:r>
                          <w:t>Kalle Reaves</w:t>
                        </w:r>
                      </w:p>
                    </w:tc>
                  </w:tr>
                </w:tbl>
                <w:p w14:paraId="780E2DC6" w14:textId="77777777" w:rsidR="00C91058" w:rsidRPr="00C91058" w:rsidRDefault="00C91058" w:rsidP="00C56793">
                  <w:pPr>
                    <w:rPr>
                      <w:vanish/>
                    </w:rPr>
                  </w:pPr>
                </w:p>
              </w:tc>
            </w:tr>
            <w:tr w:rsidR="00C91058" w:rsidRPr="00C91058" w14:paraId="578B9D09" w14:textId="77777777" w:rsidTr="00C91058">
              <w:tc>
                <w:tcPr>
                  <w:tcW w:w="10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0"/>
                    <w:gridCol w:w="5835"/>
                  </w:tblGrid>
                  <w:tr w:rsidR="00C91058" w:rsidRPr="00C91058" w14:paraId="03EB8968" w14:textId="77777777" w:rsidTr="00C91058">
                    <w:trPr>
                      <w:tblCellSpacing w:w="15" w:type="dxa"/>
                    </w:trPr>
                    <w:tc>
                      <w:tcPr>
                        <w:tcW w:w="2895" w:type="dxa"/>
                        <w:vAlign w:val="center"/>
                        <w:hideMark/>
                      </w:tcPr>
                      <w:p w14:paraId="1897E797" w14:textId="77777777" w:rsidR="00C91058" w:rsidRPr="00C91058" w:rsidRDefault="00C91058" w:rsidP="00C91058">
                        <w:r w:rsidRPr="00C91058">
                          <w:rPr>
                            <w:b/>
                            <w:bCs/>
                          </w:rPr>
                          <w:t>Project Manager</w:t>
                        </w:r>
                      </w:p>
                    </w:tc>
                    <w:tc>
                      <w:tcPr>
                        <w:tcW w:w="5790" w:type="dxa"/>
                        <w:vAlign w:val="center"/>
                        <w:hideMark/>
                      </w:tcPr>
                      <w:p w14:paraId="169C440E" w14:textId="23EBA93E" w:rsidR="00C91058" w:rsidRPr="00C91058" w:rsidRDefault="00C91058" w:rsidP="00C91058">
                        <w:r>
                          <w:t>Kalle Reaves</w:t>
                        </w:r>
                      </w:p>
                    </w:tc>
                  </w:tr>
                </w:tbl>
                <w:p w14:paraId="7E0316B8" w14:textId="77777777" w:rsidR="00C91058" w:rsidRPr="00C91058" w:rsidRDefault="00C91058" w:rsidP="00C56793">
                  <w:pPr>
                    <w:rPr>
                      <w:vanish/>
                    </w:rPr>
                  </w:pPr>
                </w:p>
              </w:tc>
            </w:tr>
            <w:tr w:rsidR="00C91058" w:rsidRPr="00C91058" w14:paraId="50CB9562" w14:textId="77777777" w:rsidTr="00C91058">
              <w:tc>
                <w:tcPr>
                  <w:tcW w:w="10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0"/>
                    <w:gridCol w:w="5090"/>
                  </w:tblGrid>
                  <w:tr w:rsidR="00C91058" w:rsidRPr="00C91058" w14:paraId="3014FB2B" w14:textId="77777777" w:rsidTr="00C91058">
                    <w:trPr>
                      <w:tblCellSpacing w:w="15" w:type="dxa"/>
                    </w:trPr>
                    <w:tc>
                      <w:tcPr>
                        <w:tcW w:w="2895" w:type="dxa"/>
                        <w:vAlign w:val="center"/>
                        <w:hideMark/>
                      </w:tcPr>
                      <w:p w14:paraId="2214366B" w14:textId="77777777" w:rsidR="00C91058" w:rsidRPr="00C91058" w:rsidRDefault="00C91058" w:rsidP="00C91058">
                        <w:r w:rsidRPr="00C91058">
                          <w:rPr>
                            <w:b/>
                            <w:bCs/>
                          </w:rPr>
                          <w:t>Data Analyst / Scientist</w:t>
                        </w:r>
                      </w:p>
                    </w:tc>
                    <w:tc>
                      <w:tcPr>
                        <w:tcW w:w="5045" w:type="dxa"/>
                        <w:vAlign w:val="center"/>
                        <w:hideMark/>
                      </w:tcPr>
                      <w:p w14:paraId="7C7859AB" w14:textId="7EC9AECE" w:rsidR="00C91058" w:rsidRPr="00C91058" w:rsidRDefault="00C91058" w:rsidP="00C91058">
                        <w:r>
                          <w:t>Kalle Reaves</w:t>
                        </w:r>
                      </w:p>
                    </w:tc>
                  </w:tr>
                </w:tbl>
                <w:p w14:paraId="2FF478D0" w14:textId="77777777" w:rsidR="00C91058" w:rsidRPr="00C91058" w:rsidRDefault="00C91058" w:rsidP="00C56793">
                  <w:pPr>
                    <w:rPr>
                      <w:vanish/>
                    </w:rPr>
                  </w:pPr>
                </w:p>
              </w:tc>
            </w:tr>
            <w:tr w:rsidR="00C91058" w:rsidRPr="00C91058" w14:paraId="11BB3A3F" w14:textId="77777777" w:rsidTr="00C91058">
              <w:tc>
                <w:tcPr>
                  <w:tcW w:w="10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0"/>
                    <w:gridCol w:w="4383"/>
                  </w:tblGrid>
                  <w:tr w:rsidR="00C91058" w:rsidRPr="00C91058" w14:paraId="2C1F40EB" w14:textId="77777777" w:rsidTr="00C91058">
                    <w:trPr>
                      <w:tblCellSpacing w:w="15" w:type="dxa"/>
                    </w:trPr>
                    <w:tc>
                      <w:tcPr>
                        <w:tcW w:w="2895" w:type="dxa"/>
                        <w:vAlign w:val="center"/>
                        <w:hideMark/>
                      </w:tcPr>
                      <w:p w14:paraId="2D2EB7EE" w14:textId="77777777" w:rsidR="00C91058" w:rsidRPr="00C91058" w:rsidRDefault="00C91058" w:rsidP="00C91058">
                        <w:r w:rsidRPr="00C91058">
                          <w:rPr>
                            <w:b/>
                            <w:bCs/>
                          </w:rPr>
                          <w:t>BI Developer</w:t>
                        </w:r>
                      </w:p>
                    </w:tc>
                    <w:tc>
                      <w:tcPr>
                        <w:tcW w:w="4338" w:type="dxa"/>
                        <w:vAlign w:val="center"/>
                        <w:hideMark/>
                      </w:tcPr>
                      <w:p w14:paraId="7452EB71" w14:textId="3E0DD33B" w:rsidR="00C91058" w:rsidRPr="00C91058" w:rsidRDefault="00C91058" w:rsidP="00C91058">
                        <w:r>
                          <w:t>Kalle Reaves</w:t>
                        </w:r>
                      </w:p>
                    </w:tc>
                  </w:tr>
                </w:tbl>
                <w:p w14:paraId="460A3C61" w14:textId="77777777" w:rsidR="00C91058" w:rsidRPr="00C91058" w:rsidRDefault="00C91058" w:rsidP="00C56793">
                  <w:pPr>
                    <w:rPr>
                      <w:vanish/>
                    </w:rPr>
                  </w:pPr>
                </w:p>
              </w:tc>
            </w:tr>
            <w:tr w:rsidR="00C91058" w:rsidRPr="00C91058" w14:paraId="75562B94" w14:textId="77777777" w:rsidTr="00C91058">
              <w:tc>
                <w:tcPr>
                  <w:tcW w:w="10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0"/>
                    <w:gridCol w:w="6357"/>
                  </w:tblGrid>
                  <w:tr w:rsidR="00C91058" w:rsidRPr="00C91058" w14:paraId="14837535" w14:textId="77777777" w:rsidTr="00C91058">
                    <w:trPr>
                      <w:tblCellSpacing w:w="15" w:type="dxa"/>
                    </w:trPr>
                    <w:tc>
                      <w:tcPr>
                        <w:tcW w:w="2895" w:type="dxa"/>
                        <w:vAlign w:val="center"/>
                        <w:hideMark/>
                      </w:tcPr>
                      <w:p w14:paraId="56B630AB" w14:textId="77777777" w:rsidR="00C91058" w:rsidRPr="00C91058" w:rsidRDefault="00C91058" w:rsidP="00C91058">
                        <w:r w:rsidRPr="00C91058">
                          <w:rPr>
                            <w:b/>
                            <w:bCs/>
                          </w:rPr>
                          <w:t>Database Administrator (DBA)</w:t>
                        </w:r>
                      </w:p>
                    </w:tc>
                    <w:tc>
                      <w:tcPr>
                        <w:tcW w:w="6312" w:type="dxa"/>
                        <w:vAlign w:val="center"/>
                        <w:hideMark/>
                      </w:tcPr>
                      <w:p w14:paraId="2675E94A" w14:textId="01BE4B30" w:rsidR="00C91058" w:rsidRPr="00C91058" w:rsidRDefault="00C91058" w:rsidP="00C91058">
                        <w:r>
                          <w:t>Kalle Reaves</w:t>
                        </w:r>
                      </w:p>
                    </w:tc>
                  </w:tr>
                </w:tbl>
                <w:p w14:paraId="12342402" w14:textId="77777777" w:rsidR="00C91058" w:rsidRPr="00C91058" w:rsidRDefault="00C91058" w:rsidP="00C56793">
                  <w:pPr>
                    <w:rPr>
                      <w:vanish/>
                    </w:rPr>
                  </w:pPr>
                </w:p>
              </w:tc>
            </w:tr>
            <w:tr w:rsidR="00C91058" w14:paraId="677AC42D" w14:textId="77777777" w:rsidTr="00C91058">
              <w:tc>
                <w:tcPr>
                  <w:tcW w:w="10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gridCol w:w="4495"/>
                  </w:tblGrid>
                  <w:tr w:rsidR="00C91058" w:rsidRPr="00C91058" w14:paraId="7C87BF9E" w14:textId="77777777" w:rsidTr="00C91058">
                    <w:trPr>
                      <w:tblCellSpacing w:w="15" w:type="dxa"/>
                    </w:trPr>
                    <w:tc>
                      <w:tcPr>
                        <w:tcW w:w="2950" w:type="dxa"/>
                        <w:vAlign w:val="center"/>
                        <w:hideMark/>
                      </w:tcPr>
                      <w:p w14:paraId="05D2B837" w14:textId="77777777" w:rsidR="00C91058" w:rsidRPr="00C91058" w:rsidRDefault="00C91058" w:rsidP="00C91058">
                        <w:r w:rsidRPr="00C91058">
                          <w:rPr>
                            <w:b/>
                            <w:bCs/>
                          </w:rPr>
                          <w:t>Software Engineer</w:t>
                        </w:r>
                        <w:r w:rsidRPr="00C91058">
                          <w:t xml:space="preserve"> (optional)</w:t>
                        </w:r>
                      </w:p>
                    </w:tc>
                    <w:tc>
                      <w:tcPr>
                        <w:tcW w:w="4450" w:type="dxa"/>
                        <w:vAlign w:val="center"/>
                        <w:hideMark/>
                      </w:tcPr>
                      <w:p w14:paraId="7FF1DBBC" w14:textId="35CD3C66" w:rsidR="00C91058" w:rsidRPr="00C91058" w:rsidRDefault="00C91058" w:rsidP="00C91058">
                        <w:r>
                          <w:t>Kalle Reaves</w:t>
                        </w:r>
                      </w:p>
                    </w:tc>
                  </w:tr>
                </w:tbl>
                <w:p w14:paraId="7ECF0835" w14:textId="77777777" w:rsidR="00C91058" w:rsidRDefault="00C91058"/>
              </w:tc>
            </w:tr>
          </w:tbl>
          <w:p w14:paraId="513BE93B" w14:textId="77777777" w:rsidR="00C91058" w:rsidRDefault="00C91058" w:rsidP="00646154"/>
          <w:p w14:paraId="52888B1D" w14:textId="77777777" w:rsidR="00FD3E77" w:rsidRPr="00620D24" w:rsidRDefault="00FD3E77" w:rsidP="00646154"/>
        </w:tc>
      </w:tr>
      <w:tr w:rsidR="00FD3E77" w14:paraId="59583AE7" w14:textId="77777777" w:rsidTr="00C91058">
        <w:trPr>
          <w:gridAfter w:val="1"/>
          <w:wAfter w:w="43" w:type="dxa"/>
          <w:trHeight w:val="1818"/>
        </w:trPr>
        <w:tc>
          <w:tcPr>
            <w:tcW w:w="3096" w:type="dxa"/>
          </w:tcPr>
          <w:p w14:paraId="50F34684" w14:textId="7A2CB220" w:rsidR="00FD3E77" w:rsidRDefault="00FD3E77" w:rsidP="00646154">
            <w:pPr>
              <w:pStyle w:val="NormalCentered"/>
              <w:spacing w:after="720"/>
            </w:pPr>
          </w:p>
        </w:tc>
        <w:tc>
          <w:tcPr>
            <w:tcW w:w="720" w:type="dxa"/>
          </w:tcPr>
          <w:p w14:paraId="1FE52466" w14:textId="77777777" w:rsidR="00FD3E77" w:rsidRDefault="00FD3E77" w:rsidP="00646154">
            <w:pPr>
              <w:pStyle w:val="NormalCentered"/>
            </w:pPr>
          </w:p>
        </w:tc>
        <w:tc>
          <w:tcPr>
            <w:tcW w:w="3168" w:type="dxa"/>
            <w:gridSpan w:val="2"/>
          </w:tcPr>
          <w:p w14:paraId="34B22CDB" w14:textId="6E6A2C26" w:rsidR="00FD3E77" w:rsidRDefault="00FD3E77" w:rsidP="00C91058">
            <w:pPr>
              <w:pStyle w:val="NormalCentered"/>
              <w:spacing w:after="720"/>
              <w:jc w:val="left"/>
            </w:pPr>
          </w:p>
        </w:tc>
        <w:tc>
          <w:tcPr>
            <w:tcW w:w="720" w:type="dxa"/>
          </w:tcPr>
          <w:p w14:paraId="326F9232" w14:textId="77777777" w:rsidR="00FD3E77" w:rsidRPr="009B5DF8" w:rsidRDefault="00FD3E77" w:rsidP="00646154">
            <w:pPr>
              <w:pStyle w:val="NormalCentered"/>
              <w:rPr>
                <w:noProof/>
                <w:lang w:eastAsia="en-AU"/>
              </w:rPr>
            </w:pPr>
          </w:p>
        </w:tc>
        <w:tc>
          <w:tcPr>
            <w:tcW w:w="3096" w:type="dxa"/>
          </w:tcPr>
          <w:p w14:paraId="7D484A53" w14:textId="0C52180D" w:rsidR="00FD3E77" w:rsidRDefault="00FD3E77" w:rsidP="00646154">
            <w:pPr>
              <w:pStyle w:val="NormalCentered"/>
              <w:spacing w:after="720"/>
            </w:pPr>
          </w:p>
        </w:tc>
      </w:tr>
    </w:tbl>
    <w:p w14:paraId="6684B70A" w14:textId="77777777" w:rsidR="00BD10FC" w:rsidRDefault="00BD10FC" w:rsidP="00BD10FC">
      <w:pPr>
        <w:rPr>
          <w:sz w:val="10"/>
          <w:szCs w:val="14"/>
        </w:rPr>
      </w:pPr>
    </w:p>
    <w:p w14:paraId="142A4880" w14:textId="77777777" w:rsidR="00C91058" w:rsidRDefault="00C91058" w:rsidP="00BD10FC">
      <w:pPr>
        <w:rPr>
          <w:sz w:val="10"/>
          <w:szCs w:val="14"/>
        </w:rPr>
      </w:pPr>
    </w:p>
    <w:p w14:paraId="77F191AF" w14:textId="77777777" w:rsidR="00C91058" w:rsidRDefault="00C91058" w:rsidP="00BD10FC">
      <w:pPr>
        <w:rPr>
          <w:sz w:val="10"/>
          <w:szCs w:val="14"/>
        </w:rPr>
      </w:pPr>
    </w:p>
    <w:p w14:paraId="7DFA1913" w14:textId="77777777" w:rsidR="00C91058" w:rsidRDefault="00C91058" w:rsidP="00BD10FC">
      <w:pPr>
        <w:rPr>
          <w:sz w:val="10"/>
          <w:szCs w:val="14"/>
        </w:rPr>
      </w:pPr>
    </w:p>
    <w:p w14:paraId="7E42FA7B" w14:textId="77777777" w:rsidR="00C91058" w:rsidRDefault="00C91058" w:rsidP="00BD10FC">
      <w:pPr>
        <w:rPr>
          <w:sz w:val="10"/>
          <w:szCs w:val="14"/>
        </w:rPr>
      </w:pPr>
    </w:p>
    <w:p w14:paraId="3B5B131C" w14:textId="77777777" w:rsidR="00C91058" w:rsidRDefault="00C91058" w:rsidP="00BD10FC">
      <w:pPr>
        <w:rPr>
          <w:sz w:val="10"/>
          <w:szCs w:val="14"/>
        </w:rPr>
      </w:pPr>
    </w:p>
    <w:p w14:paraId="7A36C6CA" w14:textId="77777777" w:rsidR="00C91058" w:rsidRDefault="00C91058" w:rsidP="00BD10FC">
      <w:pPr>
        <w:rPr>
          <w:sz w:val="10"/>
          <w:szCs w:val="14"/>
        </w:rPr>
      </w:pPr>
    </w:p>
    <w:p w14:paraId="020FD849" w14:textId="77777777" w:rsidR="00C91058" w:rsidRDefault="00C91058" w:rsidP="00BD10FC">
      <w:pPr>
        <w:rPr>
          <w:sz w:val="10"/>
          <w:szCs w:val="14"/>
        </w:rPr>
      </w:pPr>
    </w:p>
    <w:p w14:paraId="6CD88356" w14:textId="77777777" w:rsidR="00C91058" w:rsidRDefault="00C91058" w:rsidP="00BD10FC">
      <w:pPr>
        <w:rPr>
          <w:sz w:val="10"/>
          <w:szCs w:val="14"/>
        </w:rPr>
      </w:pPr>
    </w:p>
    <w:p w14:paraId="54805518" w14:textId="77777777" w:rsidR="00C91058" w:rsidRDefault="00C91058" w:rsidP="00BD10FC">
      <w:pPr>
        <w:rPr>
          <w:sz w:val="10"/>
          <w:szCs w:val="14"/>
        </w:rPr>
      </w:pPr>
    </w:p>
    <w:p w14:paraId="65B06DEB" w14:textId="77777777" w:rsidR="00C91058" w:rsidRDefault="00C91058" w:rsidP="00BD10FC">
      <w:pPr>
        <w:rPr>
          <w:sz w:val="10"/>
          <w:szCs w:val="14"/>
        </w:rPr>
      </w:pPr>
    </w:p>
    <w:p w14:paraId="0BC46C20" w14:textId="77777777" w:rsidR="00C91058" w:rsidRDefault="00C91058" w:rsidP="00BD10FC">
      <w:pPr>
        <w:rPr>
          <w:sz w:val="10"/>
          <w:szCs w:val="14"/>
        </w:rPr>
      </w:pPr>
    </w:p>
    <w:p w14:paraId="5ECD3F85" w14:textId="77777777" w:rsidR="00C91058" w:rsidRDefault="00C91058" w:rsidP="00BD10FC">
      <w:pPr>
        <w:rPr>
          <w:sz w:val="10"/>
          <w:szCs w:val="14"/>
        </w:rPr>
      </w:pPr>
    </w:p>
    <w:p w14:paraId="4E432D73" w14:textId="77777777" w:rsidR="00C91058" w:rsidRDefault="00C91058" w:rsidP="00BD10FC">
      <w:pPr>
        <w:rPr>
          <w:sz w:val="10"/>
          <w:szCs w:val="14"/>
        </w:r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EB0C6C" w14:paraId="0F6D70E5" w14:textId="77777777" w:rsidTr="00646154">
        <w:trPr>
          <w:trHeight w:val="17"/>
        </w:trPr>
        <w:tc>
          <w:tcPr>
            <w:tcW w:w="4464" w:type="dxa"/>
            <w:tcBorders>
              <w:top w:val="single" w:sz="48" w:space="0" w:color="D83D27" w:themeColor="accent2"/>
            </w:tcBorders>
          </w:tcPr>
          <w:p w14:paraId="63ED9735" w14:textId="77777777" w:rsidR="00EB0C6C" w:rsidRPr="009D2C09" w:rsidRDefault="00EB0C6C" w:rsidP="00646154"/>
        </w:tc>
        <w:tc>
          <w:tcPr>
            <w:tcW w:w="6307" w:type="dxa"/>
          </w:tcPr>
          <w:p w14:paraId="2CCEAA71" w14:textId="77777777" w:rsidR="00EB0C6C" w:rsidRPr="009D2C09" w:rsidRDefault="00EB0C6C" w:rsidP="00646154"/>
        </w:tc>
      </w:tr>
      <w:tr w:rsidR="00EB0C6C" w:rsidRPr="0042742A" w14:paraId="1CAFFD34" w14:textId="77777777" w:rsidTr="00646154">
        <w:trPr>
          <w:trHeight w:val="2592"/>
        </w:trPr>
        <w:tc>
          <w:tcPr>
            <w:tcW w:w="10771" w:type="dxa"/>
            <w:gridSpan w:val="2"/>
          </w:tcPr>
          <w:p w14:paraId="7490AB60" w14:textId="40E78D96" w:rsidR="00EB0C6C" w:rsidRPr="000F426F" w:rsidRDefault="00EB0C6C" w:rsidP="00646154">
            <w:pPr>
              <w:pStyle w:val="Heading1"/>
            </w:pPr>
            <w:r>
              <w:t>work breakdown structure</w:t>
            </w:r>
          </w:p>
          <w:p w14:paraId="53EF239D" w14:textId="77777777" w:rsidR="00EB0C6C" w:rsidRPr="00EB0C6C" w:rsidRDefault="00EB0C6C" w:rsidP="00EB0C6C">
            <w:pPr>
              <w:rPr>
                <w:rFonts w:cs="Calibri"/>
                <w:b/>
                <w:bCs/>
              </w:rPr>
            </w:pPr>
            <w:r w:rsidRPr="00EB0C6C">
              <w:rPr>
                <w:rFonts w:cs="Calibri"/>
                <w:b/>
                <w:bCs/>
              </w:rPr>
              <w:t>1. Project Planning &amp; Management</w:t>
            </w:r>
          </w:p>
          <w:p w14:paraId="18361601" w14:textId="77777777" w:rsidR="00EB0C6C" w:rsidRPr="00EB0C6C" w:rsidRDefault="00EB0C6C" w:rsidP="00EB0C6C">
            <w:pPr>
              <w:rPr>
                <w:rFonts w:cs="Calibri"/>
              </w:rPr>
            </w:pPr>
            <w:r w:rsidRPr="00EB0C6C">
              <w:rPr>
                <w:rFonts w:cs="Calibri"/>
              </w:rPr>
              <w:t>1.1 Define project objectives and scope</w:t>
            </w:r>
            <w:r w:rsidRPr="00EB0C6C">
              <w:rPr>
                <w:rFonts w:cs="Calibri"/>
              </w:rPr>
              <w:br/>
              <w:t>1.2 Identify data sources (Kaggle, Zillow, Census, BEA, etc.)</w:t>
            </w:r>
            <w:r w:rsidRPr="00EB0C6C">
              <w:rPr>
                <w:rFonts w:cs="Calibri"/>
              </w:rPr>
              <w:br/>
              <w:t>1.3 Develop project timeline</w:t>
            </w:r>
            <w:r w:rsidRPr="00EB0C6C">
              <w:rPr>
                <w:rFonts w:cs="Calibri"/>
              </w:rPr>
              <w:br/>
              <w:t>1.6 Schedule regular progress checkpoints</w:t>
            </w:r>
          </w:p>
          <w:p w14:paraId="6DF6E147" w14:textId="77777777" w:rsidR="00EB0C6C" w:rsidRPr="00EB0C6C" w:rsidRDefault="00EB0C6C" w:rsidP="00EB0C6C">
            <w:pPr>
              <w:rPr>
                <w:rFonts w:cs="Calibri"/>
                <w:b/>
                <w:bCs/>
              </w:rPr>
            </w:pPr>
          </w:p>
          <w:p w14:paraId="332D547C" w14:textId="77777777" w:rsidR="00EB0C6C" w:rsidRPr="00EB0C6C" w:rsidRDefault="00EB0C6C" w:rsidP="00EB0C6C">
            <w:pPr>
              <w:rPr>
                <w:rFonts w:cs="Calibri"/>
              </w:rPr>
            </w:pPr>
            <w:r w:rsidRPr="00EB0C6C">
              <w:rPr>
                <w:rFonts w:cs="Calibri"/>
                <w:b/>
                <w:bCs/>
              </w:rPr>
              <w:t>2. Data Collection</w:t>
            </w:r>
          </w:p>
          <w:p w14:paraId="6D0EDDE7" w14:textId="77777777" w:rsidR="00EB0C6C" w:rsidRPr="00EB0C6C" w:rsidRDefault="00EB0C6C" w:rsidP="00EB0C6C">
            <w:pPr>
              <w:rPr>
                <w:rFonts w:cs="Calibri"/>
              </w:rPr>
            </w:pPr>
            <w:r w:rsidRPr="00EB0C6C">
              <w:rPr>
                <w:rFonts w:cs="Calibri"/>
              </w:rPr>
              <w:t>2.1 Research housing price datasets</w:t>
            </w:r>
            <w:r w:rsidRPr="00EB0C6C">
              <w:rPr>
                <w:rFonts w:cs="Calibri"/>
              </w:rPr>
              <w:br/>
              <w:t>2.2 Download Zillow historical housing price data</w:t>
            </w:r>
            <w:r w:rsidRPr="00EB0C6C">
              <w:rPr>
                <w:rFonts w:cs="Calibri"/>
              </w:rPr>
              <w:br/>
              <w:t>2.3 Collect inflation rate data from BEA</w:t>
            </w:r>
            <w:r w:rsidRPr="00EB0C6C">
              <w:rPr>
                <w:rFonts w:cs="Calibri"/>
              </w:rPr>
              <w:br/>
              <w:t>2.4 Gather interest rate data from Federal Reserve</w:t>
            </w:r>
            <w:r w:rsidRPr="00EB0C6C">
              <w:rPr>
                <w:rFonts w:cs="Calibri"/>
              </w:rPr>
              <w:br/>
              <w:t>2.5 Collect demographic/economic data from U.S. Census</w:t>
            </w:r>
            <w:r w:rsidRPr="00EB0C6C">
              <w:rPr>
                <w:rFonts w:cs="Calibri"/>
              </w:rPr>
              <w:br/>
              <w:t>2.6 Acquire property-level data with location and features</w:t>
            </w:r>
            <w:r w:rsidRPr="00EB0C6C">
              <w:rPr>
                <w:rFonts w:cs="Calibri"/>
              </w:rPr>
              <w:br/>
              <w:t>2.7 Document metadata and data sources</w:t>
            </w:r>
          </w:p>
          <w:p w14:paraId="6E63E458" w14:textId="77777777" w:rsidR="00EB0C6C" w:rsidRPr="00EB0C6C" w:rsidRDefault="00EB0C6C" w:rsidP="00EB0C6C">
            <w:pPr>
              <w:rPr>
                <w:rFonts w:cs="Calibri"/>
                <w:b/>
                <w:bCs/>
              </w:rPr>
            </w:pPr>
          </w:p>
          <w:p w14:paraId="093C06DF" w14:textId="77777777" w:rsidR="00EB0C6C" w:rsidRPr="00EB0C6C" w:rsidRDefault="00EB0C6C" w:rsidP="00EB0C6C">
            <w:pPr>
              <w:rPr>
                <w:rFonts w:cs="Calibri"/>
              </w:rPr>
            </w:pPr>
            <w:r w:rsidRPr="00EB0C6C">
              <w:rPr>
                <w:rFonts w:cs="Calibri"/>
                <w:b/>
                <w:bCs/>
              </w:rPr>
              <w:t>3. Data Storage &amp; Organization</w:t>
            </w:r>
          </w:p>
          <w:p w14:paraId="5EE05913" w14:textId="77777777" w:rsidR="00EB0C6C" w:rsidRPr="00EB0C6C" w:rsidRDefault="00EB0C6C" w:rsidP="00EB0C6C">
            <w:pPr>
              <w:rPr>
                <w:rFonts w:cs="Calibri"/>
              </w:rPr>
            </w:pPr>
            <w:r w:rsidRPr="00EB0C6C">
              <w:rPr>
                <w:rFonts w:cs="Calibri"/>
              </w:rPr>
              <w:t>3.1 Design SQL database schema</w:t>
            </w:r>
            <w:r w:rsidRPr="00EB0C6C">
              <w:rPr>
                <w:rFonts w:cs="Calibri"/>
              </w:rPr>
              <w:br/>
              <w:t>3.2 Create SQL tables for each dataset</w:t>
            </w:r>
            <w:r w:rsidRPr="00EB0C6C">
              <w:rPr>
                <w:rFonts w:cs="Calibri"/>
              </w:rPr>
              <w:br/>
              <w:t>3.3 Populate tables with collected data</w:t>
            </w:r>
            <w:r w:rsidRPr="00EB0C6C">
              <w:rPr>
                <w:rFonts w:cs="Calibri"/>
              </w:rPr>
              <w:br/>
              <w:t>3.4 Normalize and index SQL tables</w:t>
            </w:r>
            <w:r w:rsidRPr="00EB0C6C">
              <w:rPr>
                <w:rFonts w:cs="Calibri"/>
              </w:rPr>
              <w:br/>
              <w:t>3.5 Back up SQL database</w:t>
            </w:r>
          </w:p>
          <w:p w14:paraId="5FC6135B" w14:textId="77777777" w:rsidR="00EB0C6C" w:rsidRPr="00EB0C6C" w:rsidRDefault="00EB0C6C" w:rsidP="00EB0C6C">
            <w:pPr>
              <w:rPr>
                <w:rFonts w:cs="Calibri"/>
                <w:b/>
                <w:bCs/>
              </w:rPr>
            </w:pPr>
          </w:p>
          <w:p w14:paraId="4CE161A6" w14:textId="77777777" w:rsidR="00EB0C6C" w:rsidRPr="00EB0C6C" w:rsidRDefault="00EB0C6C" w:rsidP="00EB0C6C">
            <w:pPr>
              <w:rPr>
                <w:rFonts w:cs="Calibri"/>
                <w:b/>
                <w:bCs/>
              </w:rPr>
            </w:pPr>
            <w:r w:rsidRPr="00EB0C6C">
              <w:rPr>
                <w:rFonts w:cs="Calibri"/>
                <w:b/>
                <w:bCs/>
              </w:rPr>
              <w:t>4. Data Cleaning &amp; Preprocessing</w:t>
            </w:r>
          </w:p>
          <w:p w14:paraId="7D6C041A" w14:textId="77777777" w:rsidR="00EB0C6C" w:rsidRPr="00EB0C6C" w:rsidRDefault="00EB0C6C" w:rsidP="00EB0C6C">
            <w:pPr>
              <w:rPr>
                <w:rFonts w:cs="Calibri"/>
              </w:rPr>
            </w:pPr>
            <w:r w:rsidRPr="00EB0C6C">
              <w:rPr>
                <w:rFonts w:cs="Calibri"/>
              </w:rPr>
              <w:t>4.1 Handle missing values</w:t>
            </w:r>
            <w:r w:rsidRPr="00EB0C6C">
              <w:rPr>
                <w:rFonts w:cs="Calibri"/>
              </w:rPr>
              <w:br/>
              <w:t>4.2 Remove duplicates</w:t>
            </w:r>
            <w:r w:rsidRPr="00EB0C6C">
              <w:rPr>
                <w:rFonts w:cs="Calibri"/>
              </w:rPr>
              <w:br/>
              <w:t xml:space="preserve">4.3 Standardize data formats </w:t>
            </w:r>
            <w:r w:rsidRPr="00EB0C6C">
              <w:rPr>
                <w:rFonts w:cs="Calibri"/>
              </w:rPr>
              <w:br/>
              <w:t xml:space="preserve">4.4 Convert SQL tables to pandas </w:t>
            </w:r>
            <w:proofErr w:type="spellStart"/>
            <w:r w:rsidRPr="00EB0C6C">
              <w:rPr>
                <w:rFonts w:cs="Calibri"/>
              </w:rPr>
              <w:t>DataFrames</w:t>
            </w:r>
            <w:proofErr w:type="spellEnd"/>
            <w:r w:rsidRPr="00EB0C6C">
              <w:rPr>
                <w:rFonts w:cs="Calibri"/>
              </w:rPr>
              <w:br/>
              <w:t>4.5 Perform exploratory data analysis (EDA)</w:t>
            </w:r>
            <w:r w:rsidRPr="00EB0C6C">
              <w:rPr>
                <w:rFonts w:cs="Calibri"/>
              </w:rPr>
              <w:br/>
              <w:t>4.6 Merge data across sources by ZIP code/state</w:t>
            </w:r>
          </w:p>
          <w:p w14:paraId="33E661BE" w14:textId="77777777" w:rsidR="00EB0C6C" w:rsidRPr="00EB0C6C" w:rsidRDefault="00EB0C6C" w:rsidP="00EB0C6C">
            <w:pPr>
              <w:rPr>
                <w:rFonts w:cs="Calibri"/>
                <w:b/>
                <w:bCs/>
              </w:rPr>
            </w:pPr>
          </w:p>
          <w:p w14:paraId="28407916" w14:textId="77777777" w:rsidR="00EB0C6C" w:rsidRPr="00EB0C6C" w:rsidRDefault="00EB0C6C" w:rsidP="00EB0C6C">
            <w:pPr>
              <w:rPr>
                <w:rFonts w:cs="Calibri"/>
                <w:b/>
                <w:bCs/>
              </w:rPr>
            </w:pPr>
            <w:r w:rsidRPr="00EB0C6C">
              <w:rPr>
                <w:rFonts w:cs="Calibri"/>
                <w:b/>
                <w:bCs/>
              </w:rPr>
              <w:t>5. Feature Engineering</w:t>
            </w:r>
          </w:p>
          <w:p w14:paraId="4C720A46" w14:textId="77777777" w:rsidR="00EB0C6C" w:rsidRPr="00EB0C6C" w:rsidRDefault="00EB0C6C" w:rsidP="00EB0C6C">
            <w:pPr>
              <w:rPr>
                <w:rFonts w:cs="Calibri"/>
              </w:rPr>
            </w:pPr>
            <w:r w:rsidRPr="00EB0C6C">
              <w:rPr>
                <w:rFonts w:cs="Calibri"/>
              </w:rPr>
              <w:t>5.1 Create new variables (e.g., price per square foot)</w:t>
            </w:r>
            <w:r w:rsidRPr="00EB0C6C">
              <w:rPr>
                <w:rFonts w:cs="Calibri"/>
              </w:rPr>
              <w:br/>
              <w:t>5.2 Encode categorical variables</w:t>
            </w:r>
            <w:r w:rsidRPr="00EB0C6C">
              <w:rPr>
                <w:rFonts w:cs="Calibri"/>
              </w:rPr>
              <w:br/>
              <w:t>5.3 Create dummy variables for amenities</w:t>
            </w:r>
            <w:r w:rsidRPr="00EB0C6C">
              <w:rPr>
                <w:rFonts w:cs="Calibri"/>
              </w:rPr>
              <w:br/>
              <w:t>5.4 Normalize/standardize numerical features</w:t>
            </w:r>
            <w:r w:rsidRPr="00EB0C6C">
              <w:rPr>
                <w:rFonts w:cs="Calibri"/>
              </w:rPr>
              <w:br/>
              <w:t>5.5 Generate time-based features for time series analysis</w:t>
            </w:r>
          </w:p>
          <w:p w14:paraId="54C66624" w14:textId="77777777" w:rsidR="00EB0C6C" w:rsidRPr="00EB0C6C" w:rsidRDefault="00EB0C6C" w:rsidP="00EB0C6C">
            <w:pPr>
              <w:rPr>
                <w:rFonts w:cs="Calibri"/>
                <w:b/>
                <w:bCs/>
              </w:rPr>
            </w:pPr>
          </w:p>
          <w:p w14:paraId="403175DF" w14:textId="3A25BCBD" w:rsidR="00EB0C6C" w:rsidRPr="00EB0C6C" w:rsidRDefault="00EB0C6C" w:rsidP="00EB0C6C">
            <w:pPr>
              <w:rPr>
                <w:rFonts w:cs="Calibri"/>
                <w:b/>
                <w:bCs/>
              </w:rPr>
            </w:pPr>
            <w:r w:rsidRPr="00EB0C6C">
              <w:rPr>
                <w:rFonts w:cs="Calibri"/>
                <w:b/>
                <w:bCs/>
              </w:rPr>
              <w:t>6. Statistical &amp; Predictive Analysis</w:t>
            </w:r>
          </w:p>
          <w:p w14:paraId="4483D4FC" w14:textId="77777777" w:rsidR="00EB0C6C" w:rsidRPr="00EB0C6C" w:rsidRDefault="00EB0C6C" w:rsidP="00EB0C6C">
            <w:pPr>
              <w:rPr>
                <w:rFonts w:cs="Calibri"/>
              </w:rPr>
            </w:pPr>
            <w:r w:rsidRPr="00EB0C6C">
              <w:rPr>
                <w:rFonts w:cs="Calibri"/>
              </w:rPr>
              <w:t>6.1 Conduct correlation analysis</w:t>
            </w:r>
            <w:r w:rsidRPr="00EB0C6C">
              <w:rPr>
                <w:rFonts w:cs="Calibri"/>
              </w:rPr>
              <w:br/>
              <w:t>6.2 Perform linear regression to assess price factors</w:t>
            </w:r>
            <w:r w:rsidRPr="00EB0C6C">
              <w:rPr>
                <w:rFonts w:cs="Calibri"/>
              </w:rPr>
              <w:br/>
              <w:t>6.3 Run multivariate regression analysis</w:t>
            </w:r>
            <w:r w:rsidRPr="00EB0C6C">
              <w:rPr>
                <w:rFonts w:cs="Calibri"/>
              </w:rPr>
              <w:br/>
              <w:t xml:space="preserve">6.4 Conduct time series analysis </w:t>
            </w:r>
            <w:r w:rsidRPr="00EB0C6C">
              <w:rPr>
                <w:rFonts w:cs="Calibri"/>
              </w:rPr>
              <w:br/>
              <w:t>6.5 Test models for inflation-adjusted pricing</w:t>
            </w:r>
            <w:r w:rsidRPr="00EB0C6C">
              <w:rPr>
                <w:rFonts w:cs="Calibri"/>
              </w:rPr>
              <w:br/>
              <w:t xml:space="preserve">6.6 Evaluate model accuracy </w:t>
            </w:r>
          </w:p>
          <w:p w14:paraId="108EB3BF" w14:textId="77777777" w:rsidR="00EB0C6C" w:rsidRPr="00EB0C6C" w:rsidRDefault="00EB0C6C" w:rsidP="00EB0C6C">
            <w:pPr>
              <w:rPr>
                <w:rFonts w:cs="Calibri"/>
                <w:b/>
                <w:bCs/>
              </w:rPr>
            </w:pPr>
          </w:p>
          <w:p w14:paraId="4D9264F4" w14:textId="77777777" w:rsidR="00EB0C6C" w:rsidRPr="00EB0C6C" w:rsidRDefault="00EB0C6C" w:rsidP="00EB0C6C">
            <w:pPr>
              <w:rPr>
                <w:rFonts w:cs="Calibri"/>
                <w:b/>
                <w:bCs/>
              </w:rPr>
            </w:pPr>
            <w:r w:rsidRPr="00EB0C6C">
              <w:rPr>
                <w:rFonts w:cs="Calibri"/>
                <w:b/>
                <w:bCs/>
              </w:rPr>
              <w:t>7. Geospatial &amp; Visual Analysis</w:t>
            </w:r>
          </w:p>
          <w:p w14:paraId="0437B1D2" w14:textId="77777777" w:rsidR="00EB0C6C" w:rsidRPr="00EB0C6C" w:rsidRDefault="00EB0C6C" w:rsidP="00EB0C6C">
            <w:pPr>
              <w:rPr>
                <w:rFonts w:cs="Calibri"/>
              </w:rPr>
            </w:pPr>
            <w:r w:rsidRPr="00EB0C6C">
              <w:rPr>
                <w:rFonts w:cs="Calibri"/>
              </w:rPr>
              <w:t>7.1 Map housing prices by ZIP code and state</w:t>
            </w:r>
            <w:r w:rsidRPr="00EB0C6C">
              <w:rPr>
                <w:rFonts w:cs="Calibri"/>
              </w:rPr>
              <w:br/>
              <w:t>7.2 Create heat maps of housing cost increases</w:t>
            </w:r>
            <w:r w:rsidRPr="00EB0C6C">
              <w:rPr>
                <w:rFonts w:cs="Calibri"/>
              </w:rPr>
              <w:br/>
              <w:t>7.3 Visualize inflation-adjusted housing price trends</w:t>
            </w:r>
            <w:r w:rsidRPr="00FD3129">
              <w:rPr>
                <w:rFonts w:ascii="Calibri" w:hAnsi="Calibri" w:cs="Calibri"/>
              </w:rPr>
              <w:br/>
            </w:r>
            <w:r w:rsidRPr="00EB0C6C">
              <w:rPr>
                <w:rFonts w:cs="Calibri"/>
              </w:rPr>
              <w:lastRenderedPageBreak/>
              <w:t>7.4 Plot bubble charts of most impactful features</w:t>
            </w:r>
            <w:r w:rsidRPr="00EB0C6C">
              <w:rPr>
                <w:rFonts w:cs="Calibri"/>
              </w:rPr>
              <w:br/>
              <w:t>7.5 Generate time series graphs of price growth</w:t>
            </w:r>
            <w:r w:rsidRPr="00EB0C6C">
              <w:rPr>
                <w:rFonts w:cs="Calibri"/>
              </w:rPr>
              <w:br/>
              <w:t>7.6 Build dashboards using Tableau or similar tools</w:t>
            </w:r>
          </w:p>
          <w:p w14:paraId="67AD7C36" w14:textId="77777777" w:rsidR="00EB0C6C" w:rsidRPr="00EB0C6C" w:rsidRDefault="00EB0C6C" w:rsidP="00EB0C6C">
            <w:pPr>
              <w:rPr>
                <w:rFonts w:cs="Calibri"/>
                <w:b/>
                <w:bCs/>
              </w:rPr>
            </w:pPr>
          </w:p>
          <w:p w14:paraId="058302EE" w14:textId="77777777" w:rsidR="00EB0C6C" w:rsidRPr="00EB0C6C" w:rsidRDefault="00EB0C6C" w:rsidP="00EB0C6C">
            <w:pPr>
              <w:rPr>
                <w:rFonts w:cs="Calibri"/>
                <w:b/>
                <w:bCs/>
              </w:rPr>
            </w:pPr>
            <w:r w:rsidRPr="00EB0C6C">
              <w:rPr>
                <w:rFonts w:cs="Calibri"/>
                <w:b/>
                <w:bCs/>
              </w:rPr>
              <w:t>8. Interpretation &amp; Reporting</w:t>
            </w:r>
          </w:p>
          <w:p w14:paraId="0E1419BD" w14:textId="77777777" w:rsidR="00EB0C6C" w:rsidRPr="00EB0C6C" w:rsidRDefault="00EB0C6C" w:rsidP="00EB0C6C">
            <w:pPr>
              <w:rPr>
                <w:rFonts w:cs="Calibri"/>
              </w:rPr>
            </w:pPr>
            <w:r w:rsidRPr="00EB0C6C">
              <w:rPr>
                <w:rFonts w:cs="Calibri"/>
              </w:rPr>
              <w:t>8.1 Summarize key findings from regression models</w:t>
            </w:r>
            <w:r w:rsidRPr="00EB0C6C">
              <w:rPr>
                <w:rFonts w:cs="Calibri"/>
              </w:rPr>
              <w:br/>
              <w:t>8.2 Compare price increases to inflation</w:t>
            </w:r>
            <w:r w:rsidRPr="00EB0C6C">
              <w:rPr>
                <w:rFonts w:cs="Calibri"/>
              </w:rPr>
              <w:br/>
              <w:t>8.3 Interpret geospatial trends</w:t>
            </w:r>
            <w:r w:rsidRPr="00EB0C6C">
              <w:rPr>
                <w:rFonts w:cs="Calibri"/>
              </w:rPr>
              <w:br/>
              <w:t>8.4 Predict future housing affordability</w:t>
            </w:r>
            <w:r w:rsidRPr="00EB0C6C">
              <w:rPr>
                <w:rFonts w:cs="Calibri"/>
              </w:rPr>
              <w:br/>
              <w:t>8.5 Write detailed project report</w:t>
            </w:r>
            <w:r w:rsidRPr="00EB0C6C">
              <w:rPr>
                <w:rFonts w:cs="Calibri"/>
              </w:rPr>
              <w:br/>
              <w:t>8.6 Include graphs and visualizations in report</w:t>
            </w:r>
          </w:p>
          <w:p w14:paraId="342C20C2" w14:textId="77777777" w:rsidR="00EB0C6C" w:rsidRPr="00EB0C6C" w:rsidRDefault="00EB0C6C" w:rsidP="00EB0C6C">
            <w:pPr>
              <w:rPr>
                <w:rFonts w:cs="Calibri"/>
                <w:b/>
                <w:bCs/>
              </w:rPr>
            </w:pPr>
          </w:p>
          <w:p w14:paraId="1BF175B1" w14:textId="77777777" w:rsidR="00EB0C6C" w:rsidRPr="00EB0C6C" w:rsidRDefault="00EB0C6C" w:rsidP="00EB0C6C">
            <w:pPr>
              <w:rPr>
                <w:rFonts w:cs="Calibri"/>
                <w:b/>
                <w:bCs/>
              </w:rPr>
            </w:pPr>
            <w:r w:rsidRPr="00EB0C6C">
              <w:rPr>
                <w:rFonts w:cs="Calibri"/>
                <w:b/>
                <w:bCs/>
              </w:rPr>
              <w:t>9. Deliverables &amp; Submission</w:t>
            </w:r>
          </w:p>
          <w:p w14:paraId="193CB828" w14:textId="77777777" w:rsidR="00EB0C6C" w:rsidRPr="00EB0C6C" w:rsidRDefault="00EB0C6C" w:rsidP="00EB0C6C">
            <w:pPr>
              <w:rPr>
                <w:rFonts w:cs="Calibri"/>
              </w:rPr>
            </w:pPr>
            <w:r w:rsidRPr="00EB0C6C">
              <w:rPr>
                <w:rFonts w:cs="Calibri"/>
              </w:rPr>
              <w:t>9.1 Prepare final Python/</w:t>
            </w:r>
            <w:proofErr w:type="spellStart"/>
            <w:r w:rsidRPr="00EB0C6C">
              <w:rPr>
                <w:rFonts w:cs="Calibri"/>
              </w:rPr>
              <w:t>Jupyter</w:t>
            </w:r>
            <w:proofErr w:type="spellEnd"/>
            <w:r w:rsidRPr="00EB0C6C">
              <w:rPr>
                <w:rFonts w:cs="Calibri"/>
              </w:rPr>
              <w:t xml:space="preserve"> Notebooks</w:t>
            </w:r>
            <w:r w:rsidRPr="00EB0C6C">
              <w:rPr>
                <w:rFonts w:cs="Calibri"/>
              </w:rPr>
              <w:br/>
              <w:t>9.2 Prepare and document SQL source code</w:t>
            </w:r>
            <w:r w:rsidRPr="00EB0C6C">
              <w:rPr>
                <w:rFonts w:cs="Calibri"/>
              </w:rPr>
              <w:br/>
              <w:t>9.3 Export all visualizations (PNG/interactive)</w:t>
            </w:r>
            <w:r w:rsidRPr="00EB0C6C">
              <w:rPr>
                <w:rFonts w:cs="Calibri"/>
              </w:rPr>
              <w:br/>
              <w:t>9.4 Compile and organize results of models</w:t>
            </w:r>
            <w:r w:rsidRPr="00EB0C6C">
              <w:rPr>
                <w:rFonts w:cs="Calibri"/>
              </w:rPr>
              <w:br/>
              <w:t>9.5 Submit full project package (code, visuals, report)</w:t>
            </w:r>
          </w:p>
          <w:p w14:paraId="55BE28FB" w14:textId="77777777" w:rsidR="00EB0C6C" w:rsidRDefault="00EB0C6C" w:rsidP="00EB0C6C">
            <w:pPr>
              <w:rPr>
                <w:rFonts w:ascii="Calibri" w:hAnsi="Calibri" w:cs="Calibri"/>
              </w:rPr>
            </w:pPr>
          </w:p>
          <w:p w14:paraId="336DF502" w14:textId="77777777" w:rsidR="008400FB" w:rsidRDefault="008400FB" w:rsidP="00EB0C6C">
            <w:pPr>
              <w:pStyle w:val="Heading1"/>
            </w:pPr>
          </w:p>
          <w:p w14:paraId="3CE635CC" w14:textId="77777777" w:rsidR="008400FB" w:rsidRDefault="008400FB" w:rsidP="00EB0C6C">
            <w:pPr>
              <w:pStyle w:val="Heading1"/>
            </w:pPr>
          </w:p>
          <w:p w14:paraId="3AFF0BDE" w14:textId="77777777" w:rsidR="008400FB" w:rsidRDefault="008400FB" w:rsidP="00EB0C6C">
            <w:pPr>
              <w:pStyle w:val="Heading1"/>
            </w:pPr>
          </w:p>
          <w:p w14:paraId="20FB573F" w14:textId="66AAA168" w:rsidR="00EB0C6C" w:rsidRDefault="00EB0C6C" w:rsidP="00EB0C6C">
            <w:pPr>
              <w:pStyle w:val="Heading1"/>
            </w:pPr>
            <w:r>
              <w:t>Deliverables</w:t>
            </w:r>
          </w:p>
          <w:p w14:paraId="26B87ADA" w14:textId="77777777" w:rsidR="00EB0C6C" w:rsidRPr="00EB0C6C" w:rsidRDefault="00EB0C6C" w:rsidP="00EB0C6C">
            <w:pPr>
              <w:rPr>
                <w:rFonts w:cs="Times New Roman"/>
                <w:sz w:val="24"/>
                <w:szCs w:val="24"/>
              </w:rPr>
            </w:pPr>
            <w:r w:rsidRPr="00EB0C6C">
              <w:rPr>
                <w:rFonts w:cs="Times New Roman"/>
                <w:sz w:val="24"/>
                <w:szCs w:val="24"/>
              </w:rPr>
              <w:t>1.Python/</w:t>
            </w:r>
            <w:proofErr w:type="spellStart"/>
            <w:r w:rsidRPr="00EB0C6C">
              <w:rPr>
                <w:rFonts w:cs="Times New Roman"/>
                <w:sz w:val="24"/>
                <w:szCs w:val="24"/>
              </w:rPr>
              <w:t>Jupyter</w:t>
            </w:r>
            <w:proofErr w:type="spellEnd"/>
            <w:r w:rsidRPr="00EB0C6C">
              <w:rPr>
                <w:rFonts w:cs="Times New Roman"/>
                <w:sz w:val="24"/>
                <w:szCs w:val="24"/>
              </w:rPr>
              <w:t xml:space="preserve"> notebook source code, SQL source code</w:t>
            </w:r>
          </w:p>
          <w:p w14:paraId="0E4DC894" w14:textId="77777777" w:rsidR="00EB0C6C" w:rsidRPr="00EB0C6C" w:rsidRDefault="00EB0C6C" w:rsidP="00EB0C6C">
            <w:pPr>
              <w:rPr>
                <w:rFonts w:cs="Times New Roman"/>
                <w:sz w:val="24"/>
                <w:szCs w:val="24"/>
              </w:rPr>
            </w:pPr>
            <w:r w:rsidRPr="00EB0C6C">
              <w:rPr>
                <w:rFonts w:cs="Times New Roman"/>
                <w:sz w:val="24"/>
                <w:szCs w:val="24"/>
              </w:rPr>
              <w:t>2.SQL tables used to organize data</w:t>
            </w:r>
          </w:p>
          <w:p w14:paraId="59147EE6" w14:textId="77777777" w:rsidR="00EB0C6C" w:rsidRPr="00EB0C6C" w:rsidRDefault="00EB0C6C" w:rsidP="00EB0C6C">
            <w:pPr>
              <w:rPr>
                <w:rFonts w:cs="Times New Roman"/>
                <w:sz w:val="24"/>
                <w:szCs w:val="24"/>
              </w:rPr>
            </w:pPr>
            <w:r w:rsidRPr="00EB0C6C">
              <w:rPr>
                <w:rFonts w:cs="Times New Roman"/>
                <w:sz w:val="24"/>
                <w:szCs w:val="24"/>
              </w:rPr>
              <w:t>3.results from predictive models</w:t>
            </w:r>
          </w:p>
          <w:p w14:paraId="0255330C" w14:textId="77777777" w:rsidR="00EB0C6C" w:rsidRPr="00EB0C6C" w:rsidRDefault="00EB0C6C" w:rsidP="00EB0C6C">
            <w:pPr>
              <w:rPr>
                <w:rFonts w:cs="Times New Roman"/>
                <w:sz w:val="24"/>
                <w:szCs w:val="24"/>
              </w:rPr>
            </w:pPr>
            <w:r w:rsidRPr="00EB0C6C">
              <w:rPr>
                <w:rFonts w:cs="Times New Roman"/>
                <w:sz w:val="24"/>
                <w:szCs w:val="24"/>
              </w:rPr>
              <w:t>4.Heat maps showing prices by state</w:t>
            </w:r>
          </w:p>
          <w:p w14:paraId="1993FFA5" w14:textId="77777777" w:rsidR="00EB0C6C" w:rsidRPr="00EB0C6C" w:rsidRDefault="00EB0C6C" w:rsidP="00EB0C6C">
            <w:pPr>
              <w:rPr>
                <w:rFonts w:cs="Times New Roman"/>
                <w:sz w:val="24"/>
                <w:szCs w:val="24"/>
              </w:rPr>
            </w:pPr>
            <w:r w:rsidRPr="00EB0C6C">
              <w:rPr>
                <w:rFonts w:cs="Times New Roman"/>
                <w:sz w:val="24"/>
                <w:szCs w:val="24"/>
              </w:rPr>
              <w:t>5.Heat maps/graphs showing increase of prices</w:t>
            </w:r>
          </w:p>
          <w:p w14:paraId="5DC31DD5" w14:textId="77777777" w:rsidR="00EB0C6C" w:rsidRPr="00EB0C6C" w:rsidRDefault="00EB0C6C" w:rsidP="00EB0C6C">
            <w:pPr>
              <w:rPr>
                <w:rFonts w:cs="Times New Roman"/>
                <w:sz w:val="24"/>
                <w:szCs w:val="24"/>
              </w:rPr>
            </w:pPr>
            <w:r w:rsidRPr="00EB0C6C">
              <w:rPr>
                <w:rFonts w:cs="Times New Roman"/>
                <w:sz w:val="24"/>
                <w:szCs w:val="24"/>
              </w:rPr>
              <w:t>6.Representation of what factors affect prices the most. (bubble graphs, time series graphs showing increases over time)</w:t>
            </w:r>
          </w:p>
          <w:p w14:paraId="4820A075" w14:textId="77777777" w:rsidR="00EB0C6C" w:rsidRPr="00EB0C6C" w:rsidRDefault="00EB0C6C" w:rsidP="00EB0C6C"/>
          <w:p w14:paraId="0B1E359C" w14:textId="77777777" w:rsidR="00EB0C6C" w:rsidRPr="00974C86" w:rsidRDefault="00EB0C6C" w:rsidP="00EB0C6C">
            <w:pPr>
              <w:rPr>
                <w:rFonts w:ascii="Calibri" w:hAnsi="Calibri" w:cs="Calibri"/>
              </w:rPr>
            </w:pPr>
          </w:p>
          <w:p w14:paraId="694E5BD7" w14:textId="77777777" w:rsidR="00EB0C6C" w:rsidRDefault="00EB0C6C" w:rsidP="00646154"/>
          <w:p w14:paraId="65327FA3" w14:textId="77777777" w:rsidR="00EB0C6C" w:rsidRDefault="00EB0C6C" w:rsidP="00646154"/>
          <w:p w14:paraId="7E26419C" w14:textId="77777777" w:rsidR="00EB0C6C" w:rsidRDefault="00EB0C6C" w:rsidP="00646154"/>
        </w:tc>
      </w:tr>
    </w:tbl>
    <w:p w14:paraId="45B4AA50" w14:textId="77777777" w:rsidR="00C91058" w:rsidRPr="00A676A0" w:rsidRDefault="00C91058" w:rsidP="00BD10FC">
      <w:pPr>
        <w:rPr>
          <w:sz w:val="10"/>
          <w:szCs w:val="14"/>
        </w:rPr>
        <w:sectPr w:rsidR="00C91058" w:rsidRPr="00A676A0" w:rsidSect="001A2FA5">
          <w:pgSz w:w="12240" w:h="15840" w:code="1"/>
          <w:pgMar w:top="720" w:right="720" w:bottom="288" w:left="720" w:header="288" w:footer="0" w:gutter="0"/>
          <w:cols w:space="708"/>
          <w:docGrid w:linePitch="360"/>
        </w:sectPr>
      </w:pPr>
    </w:p>
    <w:tbl>
      <w:tblPr>
        <w:tblW w:w="10843" w:type="dxa"/>
        <w:tblLayout w:type="fixed"/>
        <w:tblCellMar>
          <w:left w:w="0" w:type="dxa"/>
          <w:right w:w="0" w:type="dxa"/>
        </w:tblCellMar>
        <w:tblLook w:val="0600" w:firstRow="0" w:lastRow="0" w:firstColumn="0" w:lastColumn="0" w:noHBand="1" w:noVBand="1"/>
      </w:tblPr>
      <w:tblGrid>
        <w:gridCol w:w="4507"/>
        <w:gridCol w:w="6293"/>
        <w:gridCol w:w="43"/>
      </w:tblGrid>
      <w:tr w:rsidR="000160BE" w14:paraId="75CC2B19" w14:textId="77777777" w:rsidTr="00821B59">
        <w:trPr>
          <w:trHeight w:val="17"/>
        </w:trPr>
        <w:tc>
          <w:tcPr>
            <w:tcW w:w="4507" w:type="dxa"/>
            <w:tcBorders>
              <w:top w:val="single" w:sz="48" w:space="0" w:color="D83D27" w:themeColor="accent2"/>
            </w:tcBorders>
          </w:tcPr>
          <w:p w14:paraId="3EF68E0A" w14:textId="77777777" w:rsidR="000160BE" w:rsidRPr="009D2C09" w:rsidRDefault="000160BE" w:rsidP="002A5BA5"/>
        </w:tc>
        <w:tc>
          <w:tcPr>
            <w:tcW w:w="6336" w:type="dxa"/>
            <w:gridSpan w:val="2"/>
          </w:tcPr>
          <w:p w14:paraId="13B3DA58" w14:textId="77777777" w:rsidR="000160BE" w:rsidRPr="009D2C09" w:rsidRDefault="000160BE" w:rsidP="00B7244E"/>
        </w:tc>
      </w:tr>
      <w:tr w:rsidR="000160BE" w14:paraId="0FD45594" w14:textId="77777777" w:rsidTr="00F54257">
        <w:trPr>
          <w:gridAfter w:val="1"/>
          <w:wAfter w:w="43" w:type="dxa"/>
          <w:trHeight w:val="8352"/>
        </w:trPr>
        <w:tc>
          <w:tcPr>
            <w:tcW w:w="10800" w:type="dxa"/>
            <w:gridSpan w:val="2"/>
          </w:tcPr>
          <w:p w14:paraId="2011C90D" w14:textId="77777777" w:rsidR="00EB0C6C" w:rsidRPr="008400FB" w:rsidRDefault="00EB0C6C" w:rsidP="00B7244E">
            <w:pPr>
              <w:rPr>
                <w:rFonts w:cs="Times New Roman (Body CS)"/>
                <w:caps/>
                <w:spacing w:val="40"/>
                <w:sz w:val="48"/>
                <w:szCs w:val="48"/>
              </w:rPr>
            </w:pPr>
            <w:r w:rsidRPr="008400FB">
              <w:rPr>
                <w:rFonts w:cs="Times New Roman (Body CS)"/>
                <w:caps/>
                <w:spacing w:val="40"/>
                <w:sz w:val="48"/>
                <w:szCs w:val="48"/>
              </w:rPr>
              <w:t>Schedule Management</w:t>
            </w:r>
          </w:p>
          <w:p w14:paraId="69AC3A4C" w14:textId="3FA682D3" w:rsidR="000160BE" w:rsidRPr="008400FB" w:rsidRDefault="00EB0C6C" w:rsidP="00BD10FC">
            <w:pPr>
              <w:pStyle w:val="Heading3"/>
            </w:pPr>
            <w:r w:rsidRPr="008400FB">
              <w:t>Gantt chart</w:t>
            </w:r>
          </w:p>
          <w:p w14:paraId="3B91D64B" w14:textId="77777777" w:rsidR="008400FB" w:rsidRPr="008400FB" w:rsidRDefault="008400FB" w:rsidP="008400FB"/>
          <w:p w14:paraId="1368E418" w14:textId="58E746BE" w:rsidR="008400FB" w:rsidRPr="008400FB" w:rsidRDefault="008400FB" w:rsidP="008400FB">
            <w:r w:rsidRPr="008400FB">
              <w:drawing>
                <wp:inline distT="0" distB="0" distL="0" distR="0" wp14:anchorId="341B3910" wp14:editId="7CA173E0">
                  <wp:extent cx="6826885" cy="1981200"/>
                  <wp:effectExtent l="0" t="0" r="0" b="0"/>
                  <wp:docPr id="288842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78059"/>
                          <a:stretch>
                            <a:fillRect/>
                          </a:stretch>
                        </pic:blipFill>
                        <pic:spPr bwMode="auto">
                          <a:xfrm>
                            <a:off x="0" y="0"/>
                            <a:ext cx="6833180" cy="1983027"/>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855"/>
              <w:gridCol w:w="5805"/>
              <w:gridCol w:w="1215"/>
              <w:gridCol w:w="1215"/>
              <w:gridCol w:w="1215"/>
              <w:gridCol w:w="1575"/>
            </w:tblGrid>
            <w:tr w:rsidR="008400FB" w:rsidRPr="008400FB" w14:paraId="666C628A"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4D6CAF8" w14:textId="77777777" w:rsidR="008400FB" w:rsidRPr="008400FB" w:rsidRDefault="008400FB" w:rsidP="008400FB">
                  <w:r w:rsidRPr="008400FB">
                    <w:t>Task Mode</w:t>
                  </w:r>
                </w:p>
              </w:tc>
              <w:tc>
                <w:tcPr>
                  <w:tcW w:w="58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F357020" w14:textId="77777777" w:rsidR="008400FB" w:rsidRPr="008400FB" w:rsidRDefault="008400FB" w:rsidP="008400FB">
                  <w:r w:rsidRPr="008400FB">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01B41E8" w14:textId="77777777" w:rsidR="008400FB" w:rsidRPr="008400FB" w:rsidRDefault="008400FB" w:rsidP="008400FB">
                  <w:r w:rsidRPr="008400FB">
                    <w:t>Duration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0BC49A9" w14:textId="77777777" w:rsidR="008400FB" w:rsidRPr="008400FB" w:rsidRDefault="008400FB" w:rsidP="008400FB">
                  <w:r w:rsidRPr="008400FB">
                    <w:t>Start</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2628CD9" w14:textId="77777777" w:rsidR="008400FB" w:rsidRPr="008400FB" w:rsidRDefault="008400FB" w:rsidP="008400FB">
                  <w:r w:rsidRPr="008400FB">
                    <w:t>Finish</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9C21A01" w14:textId="77777777" w:rsidR="008400FB" w:rsidRPr="008400FB" w:rsidRDefault="008400FB" w:rsidP="008400FB">
                  <w:r w:rsidRPr="008400FB">
                    <w:t>Predecessors</w:t>
                  </w:r>
                </w:p>
              </w:tc>
            </w:tr>
            <w:tr w:rsidR="008400FB" w:rsidRPr="008400FB" w14:paraId="0AFED112"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D4197"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9A288F" w14:textId="77777777" w:rsidR="008400FB" w:rsidRPr="008400FB" w:rsidRDefault="008400FB" w:rsidP="008400FB">
                  <w:r w:rsidRPr="008400FB">
                    <w:rPr>
                      <w:b/>
                      <w:bCs/>
                    </w:rPr>
                    <w:t xml:space="preserve">housing prices </w:t>
                  </w:r>
                  <w:proofErr w:type="spellStart"/>
                  <w:r w:rsidRPr="008400FB">
                    <w:rPr>
                      <w:b/>
                      <w:bCs/>
                    </w:rPr>
                    <w:t>anaysis</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129C3C" w14:textId="77777777" w:rsidR="008400FB" w:rsidRPr="008400FB" w:rsidRDefault="008400FB" w:rsidP="008400FB">
                  <w:r w:rsidRPr="008400FB">
                    <w:rPr>
                      <w:b/>
                      <w:bCs/>
                    </w:rPr>
                    <w:t>47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00A309" w14:textId="77777777" w:rsidR="008400FB" w:rsidRPr="008400FB" w:rsidRDefault="008400FB" w:rsidP="008400FB">
                  <w:r w:rsidRPr="008400FB">
                    <w:rPr>
                      <w:b/>
                      <w:bCs/>
                    </w:rPr>
                    <w:t>Sun 6/1/25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B56C8" w14:textId="77777777" w:rsidR="008400FB" w:rsidRPr="008400FB" w:rsidRDefault="008400FB" w:rsidP="008400FB">
                  <w:r w:rsidRPr="008400FB">
                    <w:rPr>
                      <w:b/>
                      <w:bCs/>
                    </w:rPr>
                    <w:t>Fri 7/25/25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CE736" w14:textId="77777777" w:rsidR="008400FB" w:rsidRPr="008400FB" w:rsidRDefault="008400FB" w:rsidP="008400FB"/>
              </w:tc>
            </w:tr>
            <w:tr w:rsidR="008400FB" w:rsidRPr="008400FB" w14:paraId="56FED943"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759D5"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E265B" w14:textId="77777777" w:rsidR="008400FB" w:rsidRPr="008400FB" w:rsidRDefault="008400FB" w:rsidP="008400FB">
                  <w:r w:rsidRPr="008400FB">
                    <w:rPr>
                      <w:b/>
                      <w:bCs/>
                    </w:rPr>
                    <w:t xml:space="preserve">   1.1 Project Planning &amp; Management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825323" w14:textId="77777777" w:rsidR="008400FB" w:rsidRPr="008400FB" w:rsidRDefault="008400FB" w:rsidP="008400FB">
                  <w:r w:rsidRPr="008400FB">
                    <w:rPr>
                      <w:b/>
                      <w:bCs/>
                    </w:rPr>
                    <w:t>7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BC5D13" w14:textId="77777777" w:rsidR="008400FB" w:rsidRPr="008400FB" w:rsidRDefault="008400FB" w:rsidP="008400FB">
                  <w:r w:rsidRPr="008400FB">
                    <w:rPr>
                      <w:b/>
                      <w:bCs/>
                    </w:rPr>
                    <w:t>Sun 6/1/25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B894E" w14:textId="77777777" w:rsidR="008400FB" w:rsidRPr="008400FB" w:rsidRDefault="008400FB" w:rsidP="008400FB">
                  <w:r w:rsidRPr="008400FB">
                    <w:rPr>
                      <w:b/>
                      <w:bCs/>
                    </w:rPr>
                    <w:t>Mon 6/9/25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F4249" w14:textId="77777777" w:rsidR="008400FB" w:rsidRPr="008400FB" w:rsidRDefault="008400FB" w:rsidP="008400FB"/>
              </w:tc>
            </w:tr>
            <w:tr w:rsidR="008400FB" w:rsidRPr="008400FB" w14:paraId="49ADA2CF"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1CB2A"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BCC58" w14:textId="77777777" w:rsidR="008400FB" w:rsidRPr="008400FB" w:rsidRDefault="008400FB" w:rsidP="008400FB">
                  <w:r w:rsidRPr="008400FB">
                    <w:t xml:space="preserve">      1.1.1 Define project objectives and scope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B2DC0"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6FA2A" w14:textId="77777777" w:rsidR="008400FB" w:rsidRPr="008400FB" w:rsidRDefault="008400FB" w:rsidP="008400FB">
                  <w:r w:rsidRPr="008400FB">
                    <w:t>Mon 6/2/25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7E7D0" w14:textId="77777777" w:rsidR="008400FB" w:rsidRPr="008400FB" w:rsidRDefault="008400FB" w:rsidP="008400FB">
                  <w:r w:rsidRPr="008400FB">
                    <w:t>Tue 6/3/25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4E623" w14:textId="77777777" w:rsidR="008400FB" w:rsidRPr="008400FB" w:rsidRDefault="008400FB" w:rsidP="008400FB"/>
              </w:tc>
            </w:tr>
            <w:tr w:rsidR="008400FB" w:rsidRPr="008400FB" w14:paraId="5784E2E6"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BADBA"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5479D5" w14:textId="77777777" w:rsidR="008400FB" w:rsidRPr="008400FB" w:rsidRDefault="008400FB" w:rsidP="008400FB">
                  <w:r w:rsidRPr="008400FB">
                    <w:t xml:space="preserve">      1.1.2 Identify data sources (Kaggle, Zillow, Census, BEA, etc.)</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D2C23C"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25A2E" w14:textId="77777777" w:rsidR="008400FB" w:rsidRPr="008400FB" w:rsidRDefault="008400FB" w:rsidP="008400FB">
                  <w:r w:rsidRPr="008400FB">
                    <w:t>Wed 6/4/25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A5D25" w14:textId="77777777" w:rsidR="008400FB" w:rsidRPr="008400FB" w:rsidRDefault="008400FB" w:rsidP="008400FB">
                  <w:r w:rsidRPr="008400FB">
                    <w:t>Thu 6/5/25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42464" w14:textId="77777777" w:rsidR="008400FB" w:rsidRPr="008400FB" w:rsidRDefault="008400FB" w:rsidP="008400FB">
                  <w:r w:rsidRPr="008400FB">
                    <w:t>3</w:t>
                  </w:r>
                </w:p>
              </w:tc>
            </w:tr>
            <w:tr w:rsidR="008400FB" w:rsidRPr="008400FB" w14:paraId="16FC3257"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171D7"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9083D" w14:textId="77777777" w:rsidR="008400FB" w:rsidRPr="008400FB" w:rsidRDefault="008400FB" w:rsidP="008400FB">
                  <w:r w:rsidRPr="008400FB">
                    <w:t xml:space="preserve">      1.1.3 Develop project timeline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3E02C6"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D2E15" w14:textId="77777777" w:rsidR="008400FB" w:rsidRPr="008400FB" w:rsidRDefault="008400FB" w:rsidP="008400FB">
                  <w:r w:rsidRPr="008400FB">
                    <w:t>Fri 6/6/25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D8C3" w14:textId="77777777" w:rsidR="008400FB" w:rsidRPr="008400FB" w:rsidRDefault="008400FB" w:rsidP="008400FB">
                  <w:r w:rsidRPr="008400FB">
                    <w:t>Fri 6/6/25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17180" w14:textId="77777777" w:rsidR="008400FB" w:rsidRPr="008400FB" w:rsidRDefault="008400FB" w:rsidP="008400FB">
                  <w:r w:rsidRPr="008400FB">
                    <w:t>4</w:t>
                  </w:r>
                </w:p>
              </w:tc>
            </w:tr>
            <w:tr w:rsidR="008400FB" w:rsidRPr="008400FB" w14:paraId="108FB018"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3EA60"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35C9C" w14:textId="77777777" w:rsidR="008400FB" w:rsidRPr="008400FB" w:rsidRDefault="008400FB" w:rsidP="008400FB">
                  <w:r w:rsidRPr="008400FB">
                    <w:t xml:space="preserve">      1.1.4 Schedule regular progress checkpoints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4B08D"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5EFEE" w14:textId="77777777" w:rsidR="008400FB" w:rsidRPr="008400FB" w:rsidRDefault="008400FB" w:rsidP="008400FB">
                  <w:r w:rsidRPr="008400FB">
                    <w:t>Mon 6/9/25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626E14" w14:textId="77777777" w:rsidR="008400FB" w:rsidRPr="008400FB" w:rsidRDefault="008400FB" w:rsidP="008400FB">
                  <w:r w:rsidRPr="008400FB">
                    <w:t>Mon 6/9/25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5CF54" w14:textId="77777777" w:rsidR="008400FB" w:rsidRPr="008400FB" w:rsidRDefault="008400FB" w:rsidP="008400FB">
                  <w:r w:rsidRPr="008400FB">
                    <w:t>5</w:t>
                  </w:r>
                </w:p>
              </w:tc>
            </w:tr>
            <w:tr w:rsidR="008400FB" w:rsidRPr="008400FB" w14:paraId="053B08D3"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6355BE"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D4FBC" w14:textId="77777777" w:rsidR="008400FB" w:rsidRPr="008400FB" w:rsidRDefault="008400FB" w:rsidP="008400FB">
                  <w:r w:rsidRPr="008400FB">
                    <w:rPr>
                      <w:b/>
                      <w:bCs/>
                    </w:rPr>
                    <w:t xml:space="preserve">   1.2 Data Collection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8C6EB" w14:textId="77777777" w:rsidR="008400FB" w:rsidRPr="008400FB" w:rsidRDefault="008400FB" w:rsidP="008400FB">
                  <w:r w:rsidRPr="008400FB">
                    <w:rPr>
                      <w:b/>
                      <w:bCs/>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042D96" w14:textId="77777777" w:rsidR="008400FB" w:rsidRPr="008400FB" w:rsidRDefault="008400FB" w:rsidP="008400FB">
                  <w:r w:rsidRPr="008400FB">
                    <w:rPr>
                      <w:b/>
                      <w:bCs/>
                    </w:rPr>
                    <w:t>Tue 6/10/25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5DC63" w14:textId="77777777" w:rsidR="008400FB" w:rsidRPr="008400FB" w:rsidRDefault="008400FB" w:rsidP="008400FB">
                  <w:r w:rsidRPr="008400FB">
                    <w:rPr>
                      <w:b/>
                      <w:bCs/>
                    </w:rPr>
                    <w:t>Fri 6/13/25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F49669" w14:textId="77777777" w:rsidR="008400FB" w:rsidRPr="008400FB" w:rsidRDefault="008400FB" w:rsidP="008400FB">
                  <w:r w:rsidRPr="008400FB">
                    <w:rPr>
                      <w:b/>
                      <w:bCs/>
                    </w:rPr>
                    <w:t>2</w:t>
                  </w:r>
                </w:p>
              </w:tc>
            </w:tr>
            <w:tr w:rsidR="008400FB" w:rsidRPr="008400FB" w14:paraId="0963A331"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CE2F7D"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0A806" w14:textId="77777777" w:rsidR="008400FB" w:rsidRPr="008400FB" w:rsidRDefault="008400FB" w:rsidP="008400FB">
                  <w:r w:rsidRPr="008400FB">
                    <w:t xml:space="preserve">      1.2.1 Research housing price datasets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AD14F"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CA973" w14:textId="77777777" w:rsidR="008400FB" w:rsidRPr="008400FB" w:rsidRDefault="008400FB" w:rsidP="008400FB">
                  <w:r w:rsidRPr="008400FB">
                    <w:t>Tue 6/10/25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D9465" w14:textId="77777777" w:rsidR="008400FB" w:rsidRPr="008400FB" w:rsidRDefault="008400FB" w:rsidP="008400FB">
                  <w:r w:rsidRPr="008400FB">
                    <w:t>Tue 6/10/25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B2A4A8" w14:textId="77777777" w:rsidR="008400FB" w:rsidRPr="008400FB" w:rsidRDefault="008400FB" w:rsidP="008400FB"/>
              </w:tc>
            </w:tr>
            <w:tr w:rsidR="008400FB" w:rsidRPr="008400FB" w14:paraId="1184BD2F"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784054"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48B2D3" w14:textId="77777777" w:rsidR="008400FB" w:rsidRPr="008400FB" w:rsidRDefault="008400FB" w:rsidP="008400FB">
                  <w:r w:rsidRPr="008400FB">
                    <w:t xml:space="preserve">      1.2.2 Download Zillow historical housing price data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014076"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12D9CA" w14:textId="77777777" w:rsidR="008400FB" w:rsidRPr="008400FB" w:rsidRDefault="008400FB" w:rsidP="008400FB">
                  <w:r w:rsidRPr="008400FB">
                    <w:t>Tue 6/10/25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9FBF0" w14:textId="77777777" w:rsidR="008400FB" w:rsidRPr="008400FB" w:rsidRDefault="008400FB" w:rsidP="008400FB">
                  <w:r w:rsidRPr="008400FB">
                    <w:t>Tue 6/10/25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831334" w14:textId="77777777" w:rsidR="008400FB" w:rsidRPr="008400FB" w:rsidRDefault="008400FB" w:rsidP="008400FB">
                  <w:r w:rsidRPr="008400FB">
                    <w:t>8</w:t>
                  </w:r>
                </w:p>
              </w:tc>
            </w:tr>
            <w:tr w:rsidR="008400FB" w:rsidRPr="008400FB" w14:paraId="00ECEA27"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A8154" w14:textId="77777777" w:rsidR="008400FB" w:rsidRPr="008400FB" w:rsidRDefault="008400FB" w:rsidP="008400FB">
                  <w:r w:rsidRPr="008400FB">
                    <w:lastRenderedPageBreak/>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03169" w14:textId="77777777" w:rsidR="008400FB" w:rsidRPr="008400FB" w:rsidRDefault="008400FB" w:rsidP="008400FB">
                  <w:r w:rsidRPr="008400FB">
                    <w:t xml:space="preserve">      1.2.3 Collect inflation rate data from BEA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143DF9"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A2F1B" w14:textId="77777777" w:rsidR="008400FB" w:rsidRPr="008400FB" w:rsidRDefault="008400FB" w:rsidP="008400FB">
                  <w:r w:rsidRPr="008400FB">
                    <w:t>Tue 6/10/25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DFAC0" w14:textId="77777777" w:rsidR="008400FB" w:rsidRPr="008400FB" w:rsidRDefault="008400FB" w:rsidP="008400FB">
                  <w:r w:rsidRPr="008400FB">
                    <w:t>Tue 6/10/25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59465B" w14:textId="77777777" w:rsidR="008400FB" w:rsidRPr="008400FB" w:rsidRDefault="008400FB" w:rsidP="008400FB">
                  <w:r w:rsidRPr="008400FB">
                    <w:t>9</w:t>
                  </w:r>
                </w:p>
              </w:tc>
            </w:tr>
            <w:tr w:rsidR="008400FB" w:rsidRPr="008400FB" w14:paraId="1C0AA615"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F8C86"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EA68D" w14:textId="77777777" w:rsidR="008400FB" w:rsidRPr="008400FB" w:rsidRDefault="008400FB" w:rsidP="008400FB">
                  <w:r w:rsidRPr="008400FB">
                    <w:t xml:space="preserve">      1.2.4 Gather interest rate data from Federal Reserve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86B91"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370E4" w14:textId="77777777" w:rsidR="008400FB" w:rsidRPr="008400FB" w:rsidRDefault="008400FB" w:rsidP="008400FB">
                  <w:r w:rsidRPr="008400FB">
                    <w:t>Tue 6/10/25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BEC528" w14:textId="77777777" w:rsidR="008400FB" w:rsidRPr="008400FB" w:rsidRDefault="008400FB" w:rsidP="008400FB">
                  <w:r w:rsidRPr="008400FB">
                    <w:t>Tue 6/10/25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E3957" w14:textId="77777777" w:rsidR="008400FB" w:rsidRPr="008400FB" w:rsidRDefault="008400FB" w:rsidP="008400FB">
                  <w:r w:rsidRPr="008400FB">
                    <w:t>10</w:t>
                  </w:r>
                </w:p>
              </w:tc>
            </w:tr>
            <w:tr w:rsidR="008400FB" w:rsidRPr="008400FB" w14:paraId="32481686"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92478C"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FB07C" w14:textId="77777777" w:rsidR="008400FB" w:rsidRPr="008400FB" w:rsidRDefault="008400FB" w:rsidP="008400FB">
                  <w:r w:rsidRPr="008400FB">
                    <w:t xml:space="preserve">      1.2.5 Collect demographic/economic data from U.S. Census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B24ABA"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9BEEC" w14:textId="77777777" w:rsidR="008400FB" w:rsidRPr="008400FB" w:rsidRDefault="008400FB" w:rsidP="008400FB">
                  <w:r w:rsidRPr="008400FB">
                    <w:t>Wed 6/11/25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E5F98" w14:textId="77777777" w:rsidR="008400FB" w:rsidRPr="008400FB" w:rsidRDefault="008400FB" w:rsidP="008400FB">
                  <w:r w:rsidRPr="008400FB">
                    <w:t>Wed 6/11/25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60770" w14:textId="77777777" w:rsidR="008400FB" w:rsidRPr="008400FB" w:rsidRDefault="008400FB" w:rsidP="008400FB">
                  <w:r w:rsidRPr="008400FB">
                    <w:t>8,11</w:t>
                  </w:r>
                </w:p>
              </w:tc>
            </w:tr>
            <w:tr w:rsidR="008400FB" w:rsidRPr="008400FB" w14:paraId="21E8834B"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4ED6C"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4FA6F" w14:textId="77777777" w:rsidR="008400FB" w:rsidRPr="008400FB" w:rsidRDefault="008400FB" w:rsidP="008400FB">
                  <w:r w:rsidRPr="008400FB">
                    <w:t xml:space="preserve">      1.2.6 Acquire property-level data with location and features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868FD"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1084B4" w14:textId="77777777" w:rsidR="008400FB" w:rsidRPr="008400FB" w:rsidRDefault="008400FB" w:rsidP="008400FB">
                  <w:r w:rsidRPr="008400FB">
                    <w:t>Thu 6/12/25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FE294" w14:textId="77777777" w:rsidR="008400FB" w:rsidRPr="008400FB" w:rsidRDefault="008400FB" w:rsidP="008400FB">
                  <w:r w:rsidRPr="008400FB">
                    <w:t>Thu 6/12/25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424E7" w14:textId="77777777" w:rsidR="008400FB" w:rsidRPr="008400FB" w:rsidRDefault="008400FB" w:rsidP="008400FB">
                  <w:r w:rsidRPr="008400FB">
                    <w:t>12</w:t>
                  </w:r>
                </w:p>
              </w:tc>
            </w:tr>
            <w:tr w:rsidR="008400FB" w:rsidRPr="008400FB" w14:paraId="37F6B9F7"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0191C2"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41C48E" w14:textId="77777777" w:rsidR="008400FB" w:rsidRPr="008400FB" w:rsidRDefault="008400FB" w:rsidP="008400FB">
                  <w:r w:rsidRPr="008400FB">
                    <w:t xml:space="preserve">      1.2.7 Document metadata and data sources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E1F7B"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AA6561" w14:textId="77777777" w:rsidR="008400FB" w:rsidRPr="008400FB" w:rsidRDefault="008400FB" w:rsidP="008400FB">
                  <w:r w:rsidRPr="008400FB">
                    <w:t>Fri 6/13/25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00472E" w14:textId="77777777" w:rsidR="008400FB" w:rsidRPr="008400FB" w:rsidRDefault="008400FB" w:rsidP="008400FB">
                  <w:r w:rsidRPr="008400FB">
                    <w:t>Fri 6/13/25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B7885A" w14:textId="77777777" w:rsidR="008400FB" w:rsidRPr="008400FB" w:rsidRDefault="008400FB" w:rsidP="008400FB">
                  <w:r w:rsidRPr="008400FB">
                    <w:t>13</w:t>
                  </w:r>
                </w:p>
              </w:tc>
            </w:tr>
            <w:tr w:rsidR="008400FB" w:rsidRPr="008400FB" w14:paraId="6C0FF147"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490755"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B101B" w14:textId="77777777" w:rsidR="008400FB" w:rsidRPr="008400FB" w:rsidRDefault="008400FB" w:rsidP="008400FB">
                  <w:r w:rsidRPr="008400FB">
                    <w:rPr>
                      <w:b/>
                      <w:bCs/>
                    </w:rPr>
                    <w:t xml:space="preserve">   1.3 Data Storage &amp; Organization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5DFE8" w14:textId="77777777" w:rsidR="008400FB" w:rsidRPr="008400FB" w:rsidRDefault="008400FB" w:rsidP="008400FB">
                  <w:r w:rsidRPr="008400FB">
                    <w:rPr>
                      <w:b/>
                      <w:bCs/>
                    </w:rPr>
                    <w:t>8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BAA1C" w14:textId="77777777" w:rsidR="008400FB" w:rsidRPr="008400FB" w:rsidRDefault="008400FB" w:rsidP="008400FB">
                  <w:r w:rsidRPr="008400FB">
                    <w:rPr>
                      <w:b/>
                      <w:bCs/>
                    </w:rPr>
                    <w:t>Sat 6/14/25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9E46A" w14:textId="77777777" w:rsidR="008400FB" w:rsidRPr="008400FB" w:rsidRDefault="008400FB" w:rsidP="008400FB">
                  <w:r w:rsidRPr="008400FB">
                    <w:rPr>
                      <w:b/>
                      <w:bCs/>
                    </w:rPr>
                    <w:t>Tue 6/24/25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3C943E" w14:textId="77777777" w:rsidR="008400FB" w:rsidRPr="008400FB" w:rsidRDefault="008400FB" w:rsidP="008400FB">
                  <w:r w:rsidRPr="008400FB">
                    <w:rPr>
                      <w:b/>
                      <w:bCs/>
                    </w:rPr>
                    <w:t>7</w:t>
                  </w:r>
                </w:p>
              </w:tc>
            </w:tr>
            <w:tr w:rsidR="008400FB" w:rsidRPr="008400FB" w14:paraId="602294CA"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81A11"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FCDFF5" w14:textId="77777777" w:rsidR="008400FB" w:rsidRPr="008400FB" w:rsidRDefault="008400FB" w:rsidP="008400FB">
                  <w:r w:rsidRPr="008400FB">
                    <w:t xml:space="preserve">      1.3.1 Design SQL database schema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28956B"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8F46D" w14:textId="77777777" w:rsidR="008400FB" w:rsidRPr="008400FB" w:rsidRDefault="008400FB" w:rsidP="008400FB">
                  <w:r w:rsidRPr="008400FB">
                    <w:t>Sat 6/14/25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5C92C" w14:textId="77777777" w:rsidR="008400FB" w:rsidRPr="008400FB" w:rsidRDefault="008400FB" w:rsidP="008400FB">
                  <w:r w:rsidRPr="008400FB">
                    <w:t>Mon 6/16/25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37314" w14:textId="77777777" w:rsidR="008400FB" w:rsidRPr="008400FB" w:rsidRDefault="008400FB" w:rsidP="008400FB"/>
              </w:tc>
            </w:tr>
            <w:tr w:rsidR="008400FB" w:rsidRPr="008400FB" w14:paraId="0670A53C"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B2F10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4BB95" w14:textId="77777777" w:rsidR="008400FB" w:rsidRPr="008400FB" w:rsidRDefault="008400FB" w:rsidP="008400FB">
                  <w:r w:rsidRPr="008400FB">
                    <w:t xml:space="preserve">      1.3.2 Create SQL tables for each dataset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D2583"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4D906" w14:textId="77777777" w:rsidR="008400FB" w:rsidRPr="008400FB" w:rsidRDefault="008400FB" w:rsidP="008400FB">
                  <w:r w:rsidRPr="008400FB">
                    <w:t>Tue 6/17/25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68B21" w14:textId="77777777" w:rsidR="008400FB" w:rsidRPr="008400FB" w:rsidRDefault="008400FB" w:rsidP="008400FB">
                  <w:r w:rsidRPr="008400FB">
                    <w:t>Wed 6/18/25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14438F" w14:textId="77777777" w:rsidR="008400FB" w:rsidRPr="008400FB" w:rsidRDefault="008400FB" w:rsidP="008400FB">
                  <w:r w:rsidRPr="008400FB">
                    <w:t>16</w:t>
                  </w:r>
                </w:p>
              </w:tc>
            </w:tr>
            <w:tr w:rsidR="008400FB" w:rsidRPr="008400FB" w14:paraId="1F0A41C5"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7FB1EF"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9EE12" w14:textId="77777777" w:rsidR="008400FB" w:rsidRPr="008400FB" w:rsidRDefault="008400FB" w:rsidP="008400FB">
                  <w:r w:rsidRPr="008400FB">
                    <w:t xml:space="preserve">      1.3.3 Populate tables with collected data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F16FB"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1917F" w14:textId="77777777" w:rsidR="008400FB" w:rsidRPr="008400FB" w:rsidRDefault="008400FB" w:rsidP="008400FB">
                  <w:r w:rsidRPr="008400FB">
                    <w:t>Thu 6/19/25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787B6" w14:textId="77777777" w:rsidR="008400FB" w:rsidRPr="008400FB" w:rsidRDefault="008400FB" w:rsidP="008400FB">
                  <w:r w:rsidRPr="008400FB">
                    <w:t>Fri 6/20/25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E0B09" w14:textId="77777777" w:rsidR="008400FB" w:rsidRPr="008400FB" w:rsidRDefault="008400FB" w:rsidP="008400FB">
                  <w:r w:rsidRPr="008400FB">
                    <w:t>17</w:t>
                  </w:r>
                </w:p>
              </w:tc>
            </w:tr>
            <w:tr w:rsidR="008400FB" w:rsidRPr="008400FB" w14:paraId="5D0BFA80"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9F2D0"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50402" w14:textId="77777777" w:rsidR="008400FB" w:rsidRPr="008400FB" w:rsidRDefault="008400FB" w:rsidP="008400FB">
                  <w:r w:rsidRPr="008400FB">
                    <w:t xml:space="preserve">      1.3.4 Normalize and index SQL tables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79087"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04FAD" w14:textId="77777777" w:rsidR="008400FB" w:rsidRPr="008400FB" w:rsidRDefault="008400FB" w:rsidP="008400FB">
                  <w:r w:rsidRPr="008400FB">
                    <w:t>Mon 6/23/25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885F" w14:textId="77777777" w:rsidR="008400FB" w:rsidRPr="008400FB" w:rsidRDefault="008400FB" w:rsidP="008400FB">
                  <w:r w:rsidRPr="008400FB">
                    <w:t>Tue 6/24/25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58D56" w14:textId="77777777" w:rsidR="008400FB" w:rsidRPr="008400FB" w:rsidRDefault="008400FB" w:rsidP="008400FB">
                  <w:r w:rsidRPr="008400FB">
                    <w:t>18</w:t>
                  </w:r>
                </w:p>
              </w:tc>
            </w:tr>
            <w:tr w:rsidR="008400FB" w:rsidRPr="008400FB" w14:paraId="60F8B297"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5EDAC"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BABEA" w14:textId="77777777" w:rsidR="008400FB" w:rsidRPr="008400FB" w:rsidRDefault="008400FB" w:rsidP="008400FB">
                  <w:r w:rsidRPr="008400FB">
                    <w:t xml:space="preserve">      1.3.5 Back up SQL database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EEDFA"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C4B9D" w14:textId="77777777" w:rsidR="008400FB" w:rsidRPr="008400FB" w:rsidRDefault="008400FB" w:rsidP="008400FB">
                  <w:r w:rsidRPr="008400FB">
                    <w:t>Tue 6/24/25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D9DEE" w14:textId="77777777" w:rsidR="008400FB" w:rsidRPr="008400FB" w:rsidRDefault="008400FB" w:rsidP="008400FB">
                  <w:r w:rsidRPr="008400FB">
                    <w:t>Tue 6/24/25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06968" w14:textId="77777777" w:rsidR="008400FB" w:rsidRPr="008400FB" w:rsidRDefault="008400FB" w:rsidP="008400FB">
                  <w:r w:rsidRPr="008400FB">
                    <w:t>19</w:t>
                  </w:r>
                </w:p>
              </w:tc>
            </w:tr>
            <w:tr w:rsidR="008400FB" w:rsidRPr="008400FB" w14:paraId="0E4740B8"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835C7"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3F4D9" w14:textId="77777777" w:rsidR="008400FB" w:rsidRPr="008400FB" w:rsidRDefault="008400FB" w:rsidP="008400FB">
                  <w:r w:rsidRPr="008400FB">
                    <w:rPr>
                      <w:b/>
                      <w:bCs/>
                    </w:rPr>
                    <w:t xml:space="preserve">   1.4 Data Cleaning &amp; Preprocessing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B515B3" w14:textId="77777777" w:rsidR="008400FB" w:rsidRPr="008400FB" w:rsidRDefault="008400FB" w:rsidP="008400FB">
                  <w:r w:rsidRPr="008400FB">
                    <w:rPr>
                      <w:b/>
                      <w:bCs/>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E714E" w14:textId="77777777" w:rsidR="008400FB" w:rsidRPr="008400FB" w:rsidRDefault="008400FB" w:rsidP="008400FB">
                  <w:r w:rsidRPr="008400FB">
                    <w:rPr>
                      <w:b/>
                      <w:bCs/>
                    </w:rPr>
                    <w:t>Tue 6/24/25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DB226" w14:textId="77777777" w:rsidR="008400FB" w:rsidRPr="008400FB" w:rsidRDefault="008400FB" w:rsidP="008400FB">
                  <w:r w:rsidRPr="008400FB">
                    <w:rPr>
                      <w:b/>
                      <w:bCs/>
                    </w:rPr>
                    <w:t>Thu 6/26/25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83C8A" w14:textId="77777777" w:rsidR="008400FB" w:rsidRPr="008400FB" w:rsidRDefault="008400FB" w:rsidP="008400FB">
                  <w:r w:rsidRPr="008400FB">
                    <w:rPr>
                      <w:b/>
                      <w:bCs/>
                    </w:rPr>
                    <w:t>15</w:t>
                  </w:r>
                </w:p>
              </w:tc>
            </w:tr>
            <w:tr w:rsidR="008400FB" w:rsidRPr="008400FB" w14:paraId="0B774E99"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A8A5D"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EB027B" w14:textId="77777777" w:rsidR="008400FB" w:rsidRPr="008400FB" w:rsidRDefault="008400FB" w:rsidP="008400FB">
                  <w:r w:rsidRPr="008400FB">
                    <w:t xml:space="preserve">      1.4.1 Handle missing values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AE35A"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0D627" w14:textId="77777777" w:rsidR="008400FB" w:rsidRPr="008400FB" w:rsidRDefault="008400FB" w:rsidP="008400FB">
                  <w:r w:rsidRPr="008400FB">
                    <w:t>Tue 6/24/25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46392" w14:textId="77777777" w:rsidR="008400FB" w:rsidRPr="008400FB" w:rsidRDefault="008400FB" w:rsidP="008400FB">
                  <w:r w:rsidRPr="008400FB">
                    <w:t>Tue 6/24/25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8CA3DF" w14:textId="77777777" w:rsidR="008400FB" w:rsidRPr="008400FB" w:rsidRDefault="008400FB" w:rsidP="008400FB"/>
              </w:tc>
            </w:tr>
            <w:tr w:rsidR="008400FB" w:rsidRPr="008400FB" w14:paraId="5B3BFFED"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EF9FA"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8F295" w14:textId="77777777" w:rsidR="008400FB" w:rsidRPr="008400FB" w:rsidRDefault="008400FB" w:rsidP="008400FB">
                  <w:r w:rsidRPr="008400FB">
                    <w:t xml:space="preserve">      1.4.2 Remove duplicates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EF8A5"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5CCD2" w14:textId="77777777" w:rsidR="008400FB" w:rsidRPr="008400FB" w:rsidRDefault="008400FB" w:rsidP="008400FB">
                  <w:r w:rsidRPr="008400FB">
                    <w:t>Wed 6/25/25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F904B" w14:textId="77777777" w:rsidR="008400FB" w:rsidRPr="008400FB" w:rsidRDefault="008400FB" w:rsidP="008400FB">
                  <w:r w:rsidRPr="008400FB">
                    <w:t>Wed 6/25/25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F7EB0" w14:textId="77777777" w:rsidR="008400FB" w:rsidRPr="008400FB" w:rsidRDefault="008400FB" w:rsidP="008400FB">
                  <w:r w:rsidRPr="008400FB">
                    <w:t>22</w:t>
                  </w:r>
                </w:p>
              </w:tc>
            </w:tr>
            <w:tr w:rsidR="008400FB" w:rsidRPr="008400FB" w14:paraId="3269EB94"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606B5"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C1EE6" w14:textId="77777777" w:rsidR="008400FB" w:rsidRPr="008400FB" w:rsidRDefault="008400FB" w:rsidP="008400FB">
                  <w:r w:rsidRPr="008400FB">
                    <w:t xml:space="preserve">      1.4.3 Standardize data formats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A52E5"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ADFE6" w14:textId="77777777" w:rsidR="008400FB" w:rsidRPr="008400FB" w:rsidRDefault="008400FB" w:rsidP="008400FB">
                  <w:r w:rsidRPr="008400FB">
                    <w:t>Wed 6/25/25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C6A0C" w14:textId="77777777" w:rsidR="008400FB" w:rsidRPr="008400FB" w:rsidRDefault="008400FB" w:rsidP="008400FB">
                  <w:r w:rsidRPr="008400FB">
                    <w:t>Wed 6/25/25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D32FD" w14:textId="77777777" w:rsidR="008400FB" w:rsidRPr="008400FB" w:rsidRDefault="008400FB" w:rsidP="008400FB">
                  <w:r w:rsidRPr="008400FB">
                    <w:t>22,23</w:t>
                  </w:r>
                </w:p>
              </w:tc>
            </w:tr>
            <w:tr w:rsidR="008400FB" w:rsidRPr="008400FB" w14:paraId="4C385763"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F542D"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CCF9CB" w14:textId="77777777" w:rsidR="008400FB" w:rsidRPr="008400FB" w:rsidRDefault="008400FB" w:rsidP="008400FB">
                  <w:r w:rsidRPr="008400FB">
                    <w:t xml:space="preserve">      1.4.4 Convert SQL tables to pandas </w:t>
                  </w:r>
                  <w:proofErr w:type="spellStart"/>
                  <w:r w:rsidRPr="008400FB">
                    <w:t>DataFrames</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7CA79"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F42BF" w14:textId="77777777" w:rsidR="008400FB" w:rsidRPr="008400FB" w:rsidRDefault="008400FB" w:rsidP="008400FB">
                  <w:r w:rsidRPr="008400FB">
                    <w:t>Wed 6/25/25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F07B77" w14:textId="77777777" w:rsidR="008400FB" w:rsidRPr="008400FB" w:rsidRDefault="008400FB" w:rsidP="008400FB">
                  <w:r w:rsidRPr="008400FB">
                    <w:t>Wed 6/25/25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D7B84" w14:textId="77777777" w:rsidR="008400FB" w:rsidRPr="008400FB" w:rsidRDefault="008400FB" w:rsidP="008400FB">
                  <w:r w:rsidRPr="008400FB">
                    <w:t>24</w:t>
                  </w:r>
                </w:p>
              </w:tc>
            </w:tr>
            <w:tr w:rsidR="008400FB" w:rsidRPr="008400FB" w14:paraId="3160E44B"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D420A" w14:textId="77777777" w:rsidR="008400FB" w:rsidRPr="008400FB" w:rsidRDefault="008400FB" w:rsidP="008400FB">
                  <w:r w:rsidRPr="008400FB">
                    <w:lastRenderedPageBreak/>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B41A3" w14:textId="77777777" w:rsidR="008400FB" w:rsidRPr="008400FB" w:rsidRDefault="008400FB" w:rsidP="008400FB">
                  <w:r w:rsidRPr="008400FB">
                    <w:t xml:space="preserve">      1.4.5 Perform exploratory data analysis (EDA)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1F969"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F9F9E6" w14:textId="77777777" w:rsidR="008400FB" w:rsidRPr="008400FB" w:rsidRDefault="008400FB" w:rsidP="008400FB">
                  <w:r w:rsidRPr="008400FB">
                    <w:t>Thu 6/26/25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4D4B5" w14:textId="77777777" w:rsidR="008400FB" w:rsidRPr="008400FB" w:rsidRDefault="008400FB" w:rsidP="008400FB">
                  <w:r w:rsidRPr="008400FB">
                    <w:t>Thu 6/26/25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90E9A9" w14:textId="77777777" w:rsidR="008400FB" w:rsidRPr="008400FB" w:rsidRDefault="008400FB" w:rsidP="008400FB">
                  <w:r w:rsidRPr="008400FB">
                    <w:t>23,25</w:t>
                  </w:r>
                </w:p>
              </w:tc>
            </w:tr>
            <w:tr w:rsidR="008400FB" w:rsidRPr="008400FB" w14:paraId="3C11B9BD"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2DA4C"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1D99A1" w14:textId="77777777" w:rsidR="008400FB" w:rsidRPr="008400FB" w:rsidRDefault="008400FB" w:rsidP="008400FB">
                  <w:r w:rsidRPr="008400FB">
                    <w:t xml:space="preserve">      1.4.6 Merge data across sources by ZIP code/state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BB7CA"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6956E" w14:textId="77777777" w:rsidR="008400FB" w:rsidRPr="008400FB" w:rsidRDefault="008400FB" w:rsidP="008400FB">
                  <w:r w:rsidRPr="008400FB">
                    <w:t>Thu 6/26/25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F56A8" w14:textId="77777777" w:rsidR="008400FB" w:rsidRPr="008400FB" w:rsidRDefault="008400FB" w:rsidP="008400FB">
                  <w:r w:rsidRPr="008400FB">
                    <w:t>Thu 6/26/25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C3FA1" w14:textId="77777777" w:rsidR="008400FB" w:rsidRPr="008400FB" w:rsidRDefault="008400FB" w:rsidP="008400FB">
                  <w:r w:rsidRPr="008400FB">
                    <w:t>26</w:t>
                  </w:r>
                </w:p>
              </w:tc>
            </w:tr>
            <w:tr w:rsidR="008400FB" w:rsidRPr="008400FB" w14:paraId="229E66D3"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F4E9F"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47DDC3" w14:textId="77777777" w:rsidR="008400FB" w:rsidRPr="008400FB" w:rsidRDefault="008400FB" w:rsidP="008400FB">
                  <w:r w:rsidRPr="008400FB">
                    <w:rPr>
                      <w:b/>
                      <w:bCs/>
                    </w:rPr>
                    <w:t xml:space="preserve">   1.5 Feature Engineering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35DED" w14:textId="77777777" w:rsidR="008400FB" w:rsidRPr="008400FB" w:rsidRDefault="008400FB" w:rsidP="008400FB">
                  <w:r w:rsidRPr="008400FB">
                    <w:rPr>
                      <w:b/>
                      <w:bCs/>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73001" w14:textId="77777777" w:rsidR="008400FB" w:rsidRPr="008400FB" w:rsidRDefault="008400FB" w:rsidP="008400FB">
                  <w:r w:rsidRPr="008400FB">
                    <w:rPr>
                      <w:b/>
                      <w:bCs/>
                    </w:rPr>
                    <w:t>Fri 6/27/25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C96737" w14:textId="77777777" w:rsidR="008400FB" w:rsidRPr="008400FB" w:rsidRDefault="008400FB" w:rsidP="008400FB">
                  <w:r w:rsidRPr="008400FB">
                    <w:rPr>
                      <w:b/>
                      <w:bCs/>
                    </w:rPr>
                    <w:t>Tue 7/1/25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895C16" w14:textId="77777777" w:rsidR="008400FB" w:rsidRPr="008400FB" w:rsidRDefault="008400FB" w:rsidP="008400FB">
                  <w:r w:rsidRPr="008400FB">
                    <w:rPr>
                      <w:b/>
                      <w:bCs/>
                    </w:rPr>
                    <w:t>21</w:t>
                  </w:r>
                </w:p>
              </w:tc>
            </w:tr>
            <w:tr w:rsidR="008400FB" w:rsidRPr="008400FB" w14:paraId="5A4D2504"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B7449"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8E0DF" w14:textId="77777777" w:rsidR="008400FB" w:rsidRPr="008400FB" w:rsidRDefault="008400FB" w:rsidP="008400FB">
                  <w:r w:rsidRPr="008400FB">
                    <w:t xml:space="preserve">      1.5.1 Create new variables (e.g., price per square foot)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7A860"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F32AC9" w14:textId="77777777" w:rsidR="008400FB" w:rsidRPr="008400FB" w:rsidRDefault="008400FB" w:rsidP="008400FB">
                  <w:r w:rsidRPr="008400FB">
                    <w:t>Fri 6/27/25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D5EE6" w14:textId="77777777" w:rsidR="008400FB" w:rsidRPr="008400FB" w:rsidRDefault="008400FB" w:rsidP="008400FB">
                  <w:r w:rsidRPr="008400FB">
                    <w:t>Fri 6/27/25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E7D63" w14:textId="77777777" w:rsidR="008400FB" w:rsidRPr="008400FB" w:rsidRDefault="008400FB" w:rsidP="008400FB"/>
              </w:tc>
            </w:tr>
            <w:tr w:rsidR="008400FB" w:rsidRPr="008400FB" w14:paraId="331242F3"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1F39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3A4889" w14:textId="77777777" w:rsidR="008400FB" w:rsidRPr="008400FB" w:rsidRDefault="008400FB" w:rsidP="008400FB">
                  <w:r w:rsidRPr="008400FB">
                    <w:t xml:space="preserve">      1.5.2 Encode categorical variables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D8C74"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2326D" w14:textId="77777777" w:rsidR="008400FB" w:rsidRPr="008400FB" w:rsidRDefault="008400FB" w:rsidP="008400FB">
                  <w:r w:rsidRPr="008400FB">
                    <w:t>Fri 6/27/25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57C34" w14:textId="77777777" w:rsidR="008400FB" w:rsidRPr="008400FB" w:rsidRDefault="008400FB" w:rsidP="008400FB">
                  <w:r w:rsidRPr="008400FB">
                    <w:t>Fri 6/27/25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AB36E" w14:textId="77777777" w:rsidR="008400FB" w:rsidRPr="008400FB" w:rsidRDefault="008400FB" w:rsidP="008400FB">
                  <w:r w:rsidRPr="008400FB">
                    <w:t>29</w:t>
                  </w:r>
                </w:p>
              </w:tc>
            </w:tr>
            <w:tr w:rsidR="008400FB" w:rsidRPr="008400FB" w14:paraId="4877E29F"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9F42C3" w14:textId="77777777" w:rsidR="008400FB" w:rsidRPr="008400FB" w:rsidRDefault="008400FB" w:rsidP="008400FB">
                  <w:r w:rsidRPr="008400FB">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0E8E" w14:textId="77777777" w:rsidR="008400FB" w:rsidRPr="008400FB" w:rsidRDefault="008400FB" w:rsidP="008400FB">
                  <w:r w:rsidRPr="008400FB">
                    <w:t xml:space="preserve">      1.5.3 Create dummy variables for amenities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81DA6"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064EC1" w14:textId="77777777" w:rsidR="008400FB" w:rsidRPr="008400FB" w:rsidRDefault="008400FB" w:rsidP="008400FB">
                  <w:r w:rsidRPr="008400FB">
                    <w:t>Sat 6/28/25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84012" w14:textId="77777777" w:rsidR="008400FB" w:rsidRPr="008400FB" w:rsidRDefault="008400FB" w:rsidP="008400FB">
                  <w:r w:rsidRPr="008400FB">
                    <w:t>Sat 6/28/25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EB30D" w14:textId="77777777" w:rsidR="008400FB" w:rsidRPr="008400FB" w:rsidRDefault="008400FB" w:rsidP="008400FB">
                  <w:r w:rsidRPr="008400FB">
                    <w:t>30</w:t>
                  </w:r>
                </w:p>
              </w:tc>
            </w:tr>
            <w:tr w:rsidR="008400FB" w:rsidRPr="008400FB" w14:paraId="10A90DF8"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DD2FE"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41CF5" w14:textId="77777777" w:rsidR="008400FB" w:rsidRPr="008400FB" w:rsidRDefault="008400FB" w:rsidP="008400FB">
                  <w:r w:rsidRPr="008400FB">
                    <w:t xml:space="preserve">      1.5.4 Normalize/standardize numerical features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67D62C"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01080" w14:textId="77777777" w:rsidR="008400FB" w:rsidRPr="008400FB" w:rsidRDefault="008400FB" w:rsidP="008400FB">
                  <w:r w:rsidRPr="008400FB">
                    <w:t>Sun 6/29/25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5F962" w14:textId="77777777" w:rsidR="008400FB" w:rsidRPr="008400FB" w:rsidRDefault="008400FB" w:rsidP="008400FB">
                  <w:r w:rsidRPr="008400FB">
                    <w:t>Sun 6/29/25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CFA3E" w14:textId="77777777" w:rsidR="008400FB" w:rsidRPr="008400FB" w:rsidRDefault="008400FB" w:rsidP="008400FB">
                  <w:r w:rsidRPr="008400FB">
                    <w:t>29,31</w:t>
                  </w:r>
                </w:p>
              </w:tc>
            </w:tr>
            <w:tr w:rsidR="008400FB" w:rsidRPr="008400FB" w14:paraId="4EE92D04"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996B8" w14:textId="77777777" w:rsidR="008400FB" w:rsidRPr="008400FB" w:rsidRDefault="008400FB" w:rsidP="008400FB">
                  <w:r w:rsidRPr="008400FB">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7F073" w14:textId="77777777" w:rsidR="008400FB" w:rsidRPr="008400FB" w:rsidRDefault="008400FB" w:rsidP="008400FB">
                  <w:r w:rsidRPr="008400FB">
                    <w:t xml:space="preserve">      1.5.5 Generate time-based features for time series analysis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0634A"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6DDCEF" w14:textId="77777777" w:rsidR="008400FB" w:rsidRPr="008400FB" w:rsidRDefault="008400FB" w:rsidP="008400FB">
                  <w:r w:rsidRPr="008400FB">
                    <w:t>Mon 6/30/25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C18881" w14:textId="77777777" w:rsidR="008400FB" w:rsidRPr="008400FB" w:rsidRDefault="008400FB" w:rsidP="008400FB">
                  <w:r w:rsidRPr="008400FB">
                    <w:t>Tue 7/1/25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9E81E0" w14:textId="77777777" w:rsidR="008400FB" w:rsidRPr="008400FB" w:rsidRDefault="008400FB" w:rsidP="008400FB">
                  <w:r w:rsidRPr="008400FB">
                    <w:t>32</w:t>
                  </w:r>
                </w:p>
              </w:tc>
            </w:tr>
            <w:tr w:rsidR="008400FB" w:rsidRPr="008400FB" w14:paraId="4BA1DFD5"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0C699"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FB4C0" w14:textId="77777777" w:rsidR="008400FB" w:rsidRPr="008400FB" w:rsidRDefault="008400FB" w:rsidP="008400FB">
                  <w:r w:rsidRPr="008400FB">
                    <w:rPr>
                      <w:b/>
                      <w:bCs/>
                    </w:rPr>
                    <w:t xml:space="preserve">   1.6 Statistical &amp; Predictive Analysis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5E313" w14:textId="77777777" w:rsidR="008400FB" w:rsidRPr="008400FB" w:rsidRDefault="008400FB" w:rsidP="008400FB">
                  <w:r w:rsidRPr="008400FB">
                    <w:rPr>
                      <w:b/>
                      <w:bCs/>
                    </w:rPr>
                    <w:t>8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501A7" w14:textId="77777777" w:rsidR="008400FB" w:rsidRPr="008400FB" w:rsidRDefault="008400FB" w:rsidP="008400FB">
                  <w:r w:rsidRPr="008400FB">
                    <w:rPr>
                      <w:b/>
                      <w:bCs/>
                    </w:rPr>
                    <w:t>Wed 7/2/25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D54E3" w14:textId="77777777" w:rsidR="008400FB" w:rsidRPr="008400FB" w:rsidRDefault="008400FB" w:rsidP="008400FB">
                  <w:r w:rsidRPr="008400FB">
                    <w:rPr>
                      <w:b/>
                      <w:bCs/>
                    </w:rPr>
                    <w:t>Thu 7/10/25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E4D8D" w14:textId="77777777" w:rsidR="008400FB" w:rsidRPr="008400FB" w:rsidRDefault="008400FB" w:rsidP="008400FB">
                  <w:r w:rsidRPr="008400FB">
                    <w:rPr>
                      <w:b/>
                      <w:bCs/>
                    </w:rPr>
                    <w:t>28</w:t>
                  </w:r>
                </w:p>
              </w:tc>
            </w:tr>
            <w:tr w:rsidR="008400FB" w:rsidRPr="008400FB" w14:paraId="7601C17A"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4BE68"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94EF5" w14:textId="77777777" w:rsidR="008400FB" w:rsidRPr="008400FB" w:rsidRDefault="008400FB" w:rsidP="008400FB">
                  <w:r w:rsidRPr="008400FB">
                    <w:t xml:space="preserve">      1.6.1 Conduct correlation analysis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6E92A"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BDA22" w14:textId="77777777" w:rsidR="008400FB" w:rsidRPr="008400FB" w:rsidRDefault="008400FB" w:rsidP="008400FB">
                  <w:r w:rsidRPr="008400FB">
                    <w:t>Wed 7/2/25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C1713" w14:textId="77777777" w:rsidR="008400FB" w:rsidRPr="008400FB" w:rsidRDefault="008400FB" w:rsidP="008400FB">
                  <w:r w:rsidRPr="008400FB">
                    <w:t>Wed 7/2/25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E341A" w14:textId="77777777" w:rsidR="008400FB" w:rsidRPr="008400FB" w:rsidRDefault="008400FB" w:rsidP="008400FB"/>
              </w:tc>
            </w:tr>
            <w:tr w:rsidR="008400FB" w:rsidRPr="008400FB" w14:paraId="5109944F"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8651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A5835" w14:textId="77777777" w:rsidR="008400FB" w:rsidRPr="008400FB" w:rsidRDefault="008400FB" w:rsidP="008400FB">
                  <w:r w:rsidRPr="008400FB">
                    <w:t xml:space="preserve">      1.6.2 Perform linear regression to assess price factors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16959D"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66FE4" w14:textId="77777777" w:rsidR="008400FB" w:rsidRPr="008400FB" w:rsidRDefault="008400FB" w:rsidP="008400FB">
                  <w:r w:rsidRPr="008400FB">
                    <w:t>Thu 7/3/25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AF5F16" w14:textId="77777777" w:rsidR="008400FB" w:rsidRPr="008400FB" w:rsidRDefault="008400FB" w:rsidP="008400FB">
                  <w:r w:rsidRPr="008400FB">
                    <w:t>Thu 7/3/25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F9FFD" w14:textId="77777777" w:rsidR="008400FB" w:rsidRPr="008400FB" w:rsidRDefault="008400FB" w:rsidP="008400FB">
                  <w:r w:rsidRPr="008400FB">
                    <w:t>35</w:t>
                  </w:r>
                </w:p>
              </w:tc>
            </w:tr>
            <w:tr w:rsidR="008400FB" w:rsidRPr="008400FB" w14:paraId="2FA46CFA"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B8E0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D3F7D6" w14:textId="77777777" w:rsidR="008400FB" w:rsidRPr="008400FB" w:rsidRDefault="008400FB" w:rsidP="008400FB">
                  <w:r w:rsidRPr="008400FB">
                    <w:t xml:space="preserve">      1.6.3 Run multivariate regression analysis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D79233"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096FB" w14:textId="77777777" w:rsidR="008400FB" w:rsidRPr="008400FB" w:rsidRDefault="008400FB" w:rsidP="008400FB">
                  <w:r w:rsidRPr="008400FB">
                    <w:t>Fri 7/4/25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CD69A" w14:textId="77777777" w:rsidR="008400FB" w:rsidRPr="008400FB" w:rsidRDefault="008400FB" w:rsidP="008400FB">
                  <w:r w:rsidRPr="008400FB">
                    <w:t>Fri 7/4/25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1AD5B" w14:textId="77777777" w:rsidR="008400FB" w:rsidRPr="008400FB" w:rsidRDefault="008400FB" w:rsidP="008400FB">
                  <w:r w:rsidRPr="008400FB">
                    <w:t>36</w:t>
                  </w:r>
                </w:p>
              </w:tc>
            </w:tr>
            <w:tr w:rsidR="008400FB" w:rsidRPr="008400FB" w14:paraId="10C93F98"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58265"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9832C9" w14:textId="77777777" w:rsidR="008400FB" w:rsidRPr="008400FB" w:rsidRDefault="008400FB" w:rsidP="008400FB">
                  <w:r w:rsidRPr="008400FB">
                    <w:t xml:space="preserve">      1.6.4 Conduct time series analysis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1178C"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51171F" w14:textId="77777777" w:rsidR="008400FB" w:rsidRPr="008400FB" w:rsidRDefault="008400FB" w:rsidP="008400FB">
                  <w:r w:rsidRPr="008400FB">
                    <w:t>Sat 7/5/25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0E21F" w14:textId="77777777" w:rsidR="008400FB" w:rsidRPr="008400FB" w:rsidRDefault="008400FB" w:rsidP="008400FB">
                  <w:r w:rsidRPr="008400FB">
                    <w:t>Sat 7/5/25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1F7B47" w14:textId="77777777" w:rsidR="008400FB" w:rsidRPr="008400FB" w:rsidRDefault="008400FB" w:rsidP="008400FB">
                  <w:r w:rsidRPr="008400FB">
                    <w:t>37</w:t>
                  </w:r>
                </w:p>
              </w:tc>
            </w:tr>
            <w:tr w:rsidR="008400FB" w:rsidRPr="008400FB" w14:paraId="32477456"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953CF"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0D867" w14:textId="77777777" w:rsidR="008400FB" w:rsidRPr="008400FB" w:rsidRDefault="008400FB" w:rsidP="008400FB">
                  <w:r w:rsidRPr="008400FB">
                    <w:t xml:space="preserve">      1.6.5 Test models for inflation-adjusted pricing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EAEE10"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BC562" w14:textId="77777777" w:rsidR="008400FB" w:rsidRPr="008400FB" w:rsidRDefault="008400FB" w:rsidP="008400FB">
                  <w:r w:rsidRPr="008400FB">
                    <w:t>Mon 7/7/25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03E42" w14:textId="77777777" w:rsidR="008400FB" w:rsidRPr="008400FB" w:rsidRDefault="008400FB" w:rsidP="008400FB">
                  <w:r w:rsidRPr="008400FB">
                    <w:t>Tue 7/8/25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B134E8" w14:textId="77777777" w:rsidR="008400FB" w:rsidRPr="008400FB" w:rsidRDefault="008400FB" w:rsidP="008400FB">
                  <w:r w:rsidRPr="008400FB">
                    <w:t>38</w:t>
                  </w:r>
                </w:p>
              </w:tc>
            </w:tr>
            <w:tr w:rsidR="008400FB" w:rsidRPr="008400FB" w14:paraId="24D1F878"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6C8BA"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F7E56" w14:textId="77777777" w:rsidR="008400FB" w:rsidRPr="008400FB" w:rsidRDefault="008400FB" w:rsidP="008400FB">
                  <w:r w:rsidRPr="008400FB">
                    <w:t xml:space="preserve">      1.6.6 Evaluate model accuracy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EE58FA" w14:textId="77777777" w:rsidR="008400FB" w:rsidRPr="008400FB" w:rsidRDefault="008400FB" w:rsidP="008400FB">
                  <w:r w:rsidRPr="008400FB">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816FB" w14:textId="77777777" w:rsidR="008400FB" w:rsidRPr="008400FB" w:rsidRDefault="008400FB" w:rsidP="008400FB">
                  <w:r w:rsidRPr="008400FB">
                    <w:t>Wed 7/9/25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682D0" w14:textId="77777777" w:rsidR="008400FB" w:rsidRPr="008400FB" w:rsidRDefault="008400FB" w:rsidP="008400FB">
                  <w:r w:rsidRPr="008400FB">
                    <w:t>Thu 7/10/25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5210F" w14:textId="77777777" w:rsidR="008400FB" w:rsidRPr="008400FB" w:rsidRDefault="008400FB" w:rsidP="008400FB">
                  <w:r w:rsidRPr="008400FB">
                    <w:t>39</w:t>
                  </w:r>
                </w:p>
              </w:tc>
            </w:tr>
            <w:tr w:rsidR="008400FB" w:rsidRPr="008400FB" w14:paraId="0746A07E"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5DA07" w14:textId="77777777" w:rsidR="008400FB" w:rsidRPr="008400FB" w:rsidRDefault="008400FB" w:rsidP="008400FB">
                  <w:r w:rsidRPr="008400FB">
                    <w:rPr>
                      <w:b/>
                      <w:bCs/>
                    </w:rPr>
                    <w:lastRenderedPageBreak/>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A0E7D" w14:textId="77777777" w:rsidR="008400FB" w:rsidRPr="008400FB" w:rsidRDefault="008400FB" w:rsidP="008400FB">
                  <w:r w:rsidRPr="008400FB">
                    <w:rPr>
                      <w:b/>
                      <w:bCs/>
                    </w:rPr>
                    <w:t xml:space="preserve">   1.7 Geospatial &amp; Visual Analysis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ACA58" w14:textId="77777777" w:rsidR="008400FB" w:rsidRPr="008400FB" w:rsidRDefault="008400FB" w:rsidP="008400FB">
                  <w:r w:rsidRPr="008400FB">
                    <w:rPr>
                      <w:b/>
                      <w:bCs/>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17267" w14:textId="77777777" w:rsidR="008400FB" w:rsidRPr="008400FB" w:rsidRDefault="008400FB" w:rsidP="008400FB">
                  <w:r w:rsidRPr="008400FB">
                    <w:rPr>
                      <w:b/>
                      <w:bCs/>
                    </w:rPr>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EAA7E" w14:textId="77777777" w:rsidR="008400FB" w:rsidRPr="008400FB" w:rsidRDefault="008400FB" w:rsidP="008400FB">
                  <w:r w:rsidRPr="008400FB">
                    <w:rPr>
                      <w:b/>
                      <w:bCs/>
                    </w:rPr>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F6BC9" w14:textId="77777777" w:rsidR="008400FB" w:rsidRPr="008400FB" w:rsidRDefault="008400FB" w:rsidP="008400FB">
                  <w:r w:rsidRPr="008400FB">
                    <w:rPr>
                      <w:b/>
                      <w:bCs/>
                    </w:rPr>
                    <w:t>34</w:t>
                  </w:r>
                </w:p>
              </w:tc>
            </w:tr>
            <w:tr w:rsidR="008400FB" w:rsidRPr="008400FB" w14:paraId="4B1F7826"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7A42B"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1C768" w14:textId="77777777" w:rsidR="008400FB" w:rsidRPr="008400FB" w:rsidRDefault="008400FB" w:rsidP="008400FB">
                  <w:r w:rsidRPr="008400FB">
                    <w:t xml:space="preserve">      1.7.1 Map housing prices by ZIP code and state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BCD0E"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6579E" w14:textId="77777777" w:rsidR="008400FB" w:rsidRPr="008400FB" w:rsidRDefault="008400FB" w:rsidP="008400FB">
                  <w:r w:rsidRPr="008400FB">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C37D1" w14:textId="77777777" w:rsidR="008400FB" w:rsidRPr="008400FB" w:rsidRDefault="008400FB" w:rsidP="008400FB">
                  <w:r w:rsidRPr="008400FB">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862AAA" w14:textId="77777777" w:rsidR="008400FB" w:rsidRPr="008400FB" w:rsidRDefault="008400FB" w:rsidP="008400FB"/>
              </w:tc>
            </w:tr>
            <w:tr w:rsidR="008400FB" w:rsidRPr="008400FB" w14:paraId="586D8374"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13315"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167F8" w14:textId="77777777" w:rsidR="008400FB" w:rsidRPr="008400FB" w:rsidRDefault="008400FB" w:rsidP="008400FB">
                  <w:r w:rsidRPr="008400FB">
                    <w:t xml:space="preserve">      1.7.2 Create heat maps of housing cost increases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E8FE6"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35FAB" w14:textId="77777777" w:rsidR="008400FB" w:rsidRPr="008400FB" w:rsidRDefault="008400FB" w:rsidP="008400FB">
                  <w:r w:rsidRPr="008400FB">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79F949" w14:textId="77777777" w:rsidR="008400FB" w:rsidRPr="008400FB" w:rsidRDefault="008400FB" w:rsidP="008400FB">
                  <w:r w:rsidRPr="008400FB">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D6160" w14:textId="77777777" w:rsidR="008400FB" w:rsidRPr="008400FB" w:rsidRDefault="008400FB" w:rsidP="008400FB">
                  <w:r w:rsidRPr="008400FB">
                    <w:t>42</w:t>
                  </w:r>
                </w:p>
              </w:tc>
            </w:tr>
            <w:tr w:rsidR="008400FB" w:rsidRPr="008400FB" w14:paraId="35E359BC"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58E256"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EFFE57" w14:textId="77777777" w:rsidR="008400FB" w:rsidRPr="008400FB" w:rsidRDefault="008400FB" w:rsidP="008400FB">
                  <w:r w:rsidRPr="008400FB">
                    <w:t xml:space="preserve">      1.7.3 Visualize inflation-adjusted housing price trends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D4E9C"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BD8C03" w14:textId="77777777" w:rsidR="008400FB" w:rsidRPr="008400FB" w:rsidRDefault="008400FB" w:rsidP="008400FB">
                  <w:r w:rsidRPr="008400FB">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B14B06" w14:textId="77777777" w:rsidR="008400FB" w:rsidRPr="008400FB" w:rsidRDefault="008400FB" w:rsidP="008400FB">
                  <w:r w:rsidRPr="008400FB">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7E971" w14:textId="77777777" w:rsidR="008400FB" w:rsidRPr="008400FB" w:rsidRDefault="008400FB" w:rsidP="008400FB">
                  <w:r w:rsidRPr="008400FB">
                    <w:t>43</w:t>
                  </w:r>
                </w:p>
              </w:tc>
            </w:tr>
            <w:tr w:rsidR="008400FB" w:rsidRPr="008400FB" w14:paraId="0B08D8CC"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65849"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A5E44E" w14:textId="77777777" w:rsidR="008400FB" w:rsidRPr="008400FB" w:rsidRDefault="008400FB" w:rsidP="008400FB">
                  <w:r w:rsidRPr="008400FB">
                    <w:t xml:space="preserve">      1.7.4 Plot bubble charts of most impactful features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43A82"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57394" w14:textId="77777777" w:rsidR="008400FB" w:rsidRPr="008400FB" w:rsidRDefault="008400FB" w:rsidP="008400FB">
                  <w:r w:rsidRPr="008400FB">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1FD340" w14:textId="77777777" w:rsidR="008400FB" w:rsidRPr="008400FB" w:rsidRDefault="008400FB" w:rsidP="008400FB">
                  <w:r w:rsidRPr="008400FB">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819F7" w14:textId="77777777" w:rsidR="008400FB" w:rsidRPr="008400FB" w:rsidRDefault="008400FB" w:rsidP="008400FB">
                  <w:r w:rsidRPr="008400FB">
                    <w:t>44</w:t>
                  </w:r>
                </w:p>
              </w:tc>
            </w:tr>
            <w:tr w:rsidR="008400FB" w:rsidRPr="008400FB" w14:paraId="59179B34"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71C932"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0811E" w14:textId="77777777" w:rsidR="008400FB" w:rsidRPr="008400FB" w:rsidRDefault="008400FB" w:rsidP="008400FB">
                  <w:r w:rsidRPr="008400FB">
                    <w:t xml:space="preserve">      1.7.5 Generate time series graphs of price growth</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642C6"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C8ED5" w14:textId="77777777" w:rsidR="008400FB" w:rsidRPr="008400FB" w:rsidRDefault="008400FB" w:rsidP="008400FB">
                  <w:r w:rsidRPr="008400FB">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0403F" w14:textId="77777777" w:rsidR="008400FB" w:rsidRPr="008400FB" w:rsidRDefault="008400FB" w:rsidP="008400FB">
                  <w:r w:rsidRPr="008400FB">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0D7394" w14:textId="77777777" w:rsidR="008400FB" w:rsidRPr="008400FB" w:rsidRDefault="008400FB" w:rsidP="008400FB">
                  <w:r w:rsidRPr="008400FB">
                    <w:t>45</w:t>
                  </w:r>
                </w:p>
              </w:tc>
            </w:tr>
            <w:tr w:rsidR="008400FB" w:rsidRPr="008400FB" w14:paraId="5E087EE3"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A9FAB2"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8996" w14:textId="77777777" w:rsidR="008400FB" w:rsidRPr="008400FB" w:rsidRDefault="008400FB" w:rsidP="008400FB">
                  <w:r w:rsidRPr="008400FB">
                    <w:t xml:space="preserve">      1.7.6 Build dashboards using Tableau or similar tools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1E9F9"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9F54A" w14:textId="77777777" w:rsidR="008400FB" w:rsidRPr="008400FB" w:rsidRDefault="008400FB" w:rsidP="008400FB">
                  <w:r w:rsidRPr="008400FB">
                    <w:t>Fri 7/11/25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3C6B6" w14:textId="77777777" w:rsidR="008400FB" w:rsidRPr="008400FB" w:rsidRDefault="008400FB" w:rsidP="008400FB">
                  <w:r w:rsidRPr="008400FB">
                    <w:t>Fri 7/11/25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B221D" w14:textId="77777777" w:rsidR="008400FB" w:rsidRPr="008400FB" w:rsidRDefault="008400FB" w:rsidP="008400FB">
                  <w:r w:rsidRPr="008400FB">
                    <w:t>46</w:t>
                  </w:r>
                </w:p>
              </w:tc>
            </w:tr>
            <w:tr w:rsidR="008400FB" w:rsidRPr="008400FB" w14:paraId="7CEFBB1E"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8A7D4"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B2FEF" w14:textId="77777777" w:rsidR="008400FB" w:rsidRPr="008400FB" w:rsidRDefault="008400FB" w:rsidP="008400FB">
                  <w:r w:rsidRPr="008400FB">
                    <w:rPr>
                      <w:b/>
                      <w:bCs/>
                    </w:rPr>
                    <w:t xml:space="preserve">   1.8 Interpretation &amp; Reporting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A94FA" w14:textId="77777777" w:rsidR="008400FB" w:rsidRPr="008400FB" w:rsidRDefault="008400FB" w:rsidP="008400FB">
                  <w:r w:rsidRPr="008400FB">
                    <w:rPr>
                      <w:b/>
                      <w:bCs/>
                    </w:rPr>
                    <w:t>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B21AA7" w14:textId="77777777" w:rsidR="008400FB" w:rsidRPr="008400FB" w:rsidRDefault="008400FB" w:rsidP="008400FB">
                  <w:r w:rsidRPr="008400FB">
                    <w:rPr>
                      <w:b/>
                      <w:bCs/>
                    </w:rPr>
                    <w:t>Sat 7/12/25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5EB9" w14:textId="77777777" w:rsidR="008400FB" w:rsidRPr="008400FB" w:rsidRDefault="008400FB" w:rsidP="008400FB">
                  <w:r w:rsidRPr="008400FB">
                    <w:rPr>
                      <w:b/>
                      <w:bCs/>
                    </w:rPr>
                    <w:t>Thu 7/17/25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FA1D2" w14:textId="77777777" w:rsidR="008400FB" w:rsidRPr="008400FB" w:rsidRDefault="008400FB" w:rsidP="008400FB">
                  <w:r w:rsidRPr="008400FB">
                    <w:rPr>
                      <w:b/>
                      <w:bCs/>
                    </w:rPr>
                    <w:t>41</w:t>
                  </w:r>
                </w:p>
              </w:tc>
            </w:tr>
            <w:tr w:rsidR="008400FB" w:rsidRPr="008400FB" w14:paraId="615AAC71"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A7931"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81A0E" w14:textId="77777777" w:rsidR="008400FB" w:rsidRPr="008400FB" w:rsidRDefault="008400FB" w:rsidP="008400FB">
                  <w:r w:rsidRPr="008400FB">
                    <w:t xml:space="preserve">      1.8.1 Summarize key findings from regression models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C48F9"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87A02" w14:textId="77777777" w:rsidR="008400FB" w:rsidRPr="008400FB" w:rsidRDefault="008400FB" w:rsidP="008400FB">
                  <w:r w:rsidRPr="008400FB">
                    <w:t>Sun 7/13/25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D7AD0" w14:textId="77777777" w:rsidR="008400FB" w:rsidRPr="008400FB" w:rsidRDefault="008400FB" w:rsidP="008400FB">
                  <w:r w:rsidRPr="008400FB">
                    <w:t>Sun 7/13/25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D6078" w14:textId="77777777" w:rsidR="008400FB" w:rsidRPr="008400FB" w:rsidRDefault="008400FB" w:rsidP="008400FB"/>
              </w:tc>
            </w:tr>
            <w:tr w:rsidR="008400FB" w:rsidRPr="008400FB" w14:paraId="2A26191C"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6448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F5126" w14:textId="77777777" w:rsidR="008400FB" w:rsidRPr="008400FB" w:rsidRDefault="008400FB" w:rsidP="008400FB">
                  <w:r w:rsidRPr="008400FB">
                    <w:t xml:space="preserve">      1.8.2 Compare price increases to inflation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68E683"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002E9" w14:textId="77777777" w:rsidR="008400FB" w:rsidRPr="008400FB" w:rsidRDefault="008400FB" w:rsidP="008400FB">
                  <w:r w:rsidRPr="008400FB">
                    <w:t>Mon 7/14/25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C7DE3" w14:textId="77777777" w:rsidR="008400FB" w:rsidRPr="008400FB" w:rsidRDefault="008400FB" w:rsidP="008400FB">
                  <w:r w:rsidRPr="008400FB">
                    <w:t>Mon 7/14/25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62DC0" w14:textId="77777777" w:rsidR="008400FB" w:rsidRPr="008400FB" w:rsidRDefault="008400FB" w:rsidP="008400FB">
                  <w:r w:rsidRPr="008400FB">
                    <w:t>49</w:t>
                  </w:r>
                </w:p>
              </w:tc>
            </w:tr>
            <w:tr w:rsidR="008400FB" w:rsidRPr="008400FB" w14:paraId="41D7536B"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E1267"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34BAFB" w14:textId="77777777" w:rsidR="008400FB" w:rsidRPr="008400FB" w:rsidRDefault="008400FB" w:rsidP="008400FB">
                  <w:r w:rsidRPr="008400FB">
                    <w:t xml:space="preserve">      1.8.3 Interpret geospatial trends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6068C"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6211F" w14:textId="77777777" w:rsidR="008400FB" w:rsidRPr="008400FB" w:rsidRDefault="008400FB" w:rsidP="008400FB">
                  <w:r w:rsidRPr="008400FB">
                    <w:t>Tue 7/15/25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116A31" w14:textId="77777777" w:rsidR="008400FB" w:rsidRPr="008400FB" w:rsidRDefault="008400FB" w:rsidP="008400FB">
                  <w:r w:rsidRPr="008400FB">
                    <w:t>Tue 7/15/25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3C207" w14:textId="77777777" w:rsidR="008400FB" w:rsidRPr="008400FB" w:rsidRDefault="008400FB" w:rsidP="008400FB">
                  <w:r w:rsidRPr="008400FB">
                    <w:t>50</w:t>
                  </w:r>
                </w:p>
              </w:tc>
            </w:tr>
            <w:tr w:rsidR="008400FB" w:rsidRPr="008400FB" w14:paraId="60C457B1"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817A5"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004BC" w14:textId="77777777" w:rsidR="008400FB" w:rsidRPr="008400FB" w:rsidRDefault="008400FB" w:rsidP="008400FB">
                  <w:r w:rsidRPr="008400FB">
                    <w:t xml:space="preserve">      1.8.4 Predict future housing affordability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27A70"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FE1DE" w14:textId="77777777" w:rsidR="008400FB" w:rsidRPr="008400FB" w:rsidRDefault="008400FB" w:rsidP="008400FB">
                  <w:r w:rsidRPr="008400FB">
                    <w:t>Wed 7/16/25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8F0EA" w14:textId="77777777" w:rsidR="008400FB" w:rsidRPr="008400FB" w:rsidRDefault="008400FB" w:rsidP="008400FB">
                  <w:r w:rsidRPr="008400FB">
                    <w:t>Wed 7/16/25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F372C" w14:textId="77777777" w:rsidR="008400FB" w:rsidRPr="008400FB" w:rsidRDefault="008400FB" w:rsidP="008400FB">
                  <w:r w:rsidRPr="008400FB">
                    <w:t>51</w:t>
                  </w:r>
                </w:p>
              </w:tc>
            </w:tr>
            <w:tr w:rsidR="008400FB" w:rsidRPr="008400FB" w14:paraId="6CDDBB79"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6510CB"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22060" w14:textId="77777777" w:rsidR="008400FB" w:rsidRPr="008400FB" w:rsidRDefault="008400FB" w:rsidP="008400FB">
                  <w:r w:rsidRPr="008400FB">
                    <w:t xml:space="preserve">      1.8.5 Write detailed project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E0DA8B"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CCDE8" w14:textId="77777777" w:rsidR="008400FB" w:rsidRPr="008400FB" w:rsidRDefault="008400FB" w:rsidP="008400FB">
                  <w:r w:rsidRPr="008400FB">
                    <w:t>Thu 7/17/25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3F4BA" w14:textId="77777777" w:rsidR="008400FB" w:rsidRPr="008400FB" w:rsidRDefault="008400FB" w:rsidP="008400FB">
                  <w:r w:rsidRPr="008400FB">
                    <w:t>Thu 7/17/25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06D4B" w14:textId="77777777" w:rsidR="008400FB" w:rsidRPr="008400FB" w:rsidRDefault="008400FB" w:rsidP="008400FB">
                  <w:r w:rsidRPr="008400FB">
                    <w:t>52</w:t>
                  </w:r>
                </w:p>
              </w:tc>
            </w:tr>
            <w:tr w:rsidR="008400FB" w:rsidRPr="008400FB" w14:paraId="64919B55"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DFA02"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CEBAE" w14:textId="77777777" w:rsidR="008400FB" w:rsidRPr="008400FB" w:rsidRDefault="008400FB" w:rsidP="008400FB">
                  <w:r w:rsidRPr="008400FB">
                    <w:t xml:space="preserve">      1.8.6 Include graphs and visualizations in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A3A97" w14:textId="77777777" w:rsidR="008400FB" w:rsidRPr="008400FB" w:rsidRDefault="008400FB" w:rsidP="008400FB">
                  <w:r w:rsidRPr="008400FB">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69E88" w14:textId="77777777" w:rsidR="008400FB" w:rsidRPr="008400FB" w:rsidRDefault="008400FB" w:rsidP="008400FB">
                  <w:r w:rsidRPr="008400FB">
                    <w:t>Fri 7/18/25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C7B8F" w14:textId="77777777" w:rsidR="008400FB" w:rsidRPr="008400FB" w:rsidRDefault="008400FB" w:rsidP="008400FB">
                  <w:r w:rsidRPr="008400FB">
                    <w:t>Fri 7/18/25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CE09D" w14:textId="77777777" w:rsidR="008400FB" w:rsidRPr="008400FB" w:rsidRDefault="008400FB" w:rsidP="008400FB">
                  <w:r w:rsidRPr="008400FB">
                    <w:t>53</w:t>
                  </w:r>
                </w:p>
              </w:tc>
            </w:tr>
            <w:tr w:rsidR="008400FB" w:rsidRPr="008400FB" w14:paraId="7EBF952C"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103D7" w14:textId="77777777" w:rsidR="008400FB" w:rsidRPr="008400FB" w:rsidRDefault="008400FB" w:rsidP="008400FB">
                  <w:r w:rsidRPr="008400FB">
                    <w:rPr>
                      <w:b/>
                      <w:bCs/>
                    </w:rPr>
                    <w:t>Manually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FD2186" w14:textId="77777777" w:rsidR="008400FB" w:rsidRPr="008400FB" w:rsidRDefault="008400FB" w:rsidP="008400FB">
                  <w:r w:rsidRPr="008400FB">
                    <w:rPr>
                      <w:b/>
                      <w:bCs/>
                    </w:rPr>
                    <w:t xml:space="preserve">   1.9 Deliverables &amp; Submission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C0A64" w14:textId="77777777" w:rsidR="008400FB" w:rsidRPr="008400FB" w:rsidRDefault="008400FB" w:rsidP="008400FB">
                  <w:r w:rsidRPr="008400FB">
                    <w:rPr>
                      <w:b/>
                      <w:bCs/>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769B4" w14:textId="77777777" w:rsidR="008400FB" w:rsidRPr="008400FB" w:rsidRDefault="008400FB" w:rsidP="008400FB">
                  <w:r w:rsidRPr="008400FB">
                    <w:rPr>
                      <w:b/>
                      <w:bCs/>
                    </w:rPr>
                    <w:t>Fri 7/18/25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F1441" w14:textId="77777777" w:rsidR="008400FB" w:rsidRPr="008400FB" w:rsidRDefault="008400FB" w:rsidP="008400FB">
                  <w:r w:rsidRPr="008400FB">
                    <w:rPr>
                      <w:b/>
                      <w:bCs/>
                    </w:rPr>
                    <w:t>Sat 7/19/25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88D0D0" w14:textId="77777777" w:rsidR="008400FB" w:rsidRPr="008400FB" w:rsidRDefault="008400FB" w:rsidP="008400FB">
                  <w:r w:rsidRPr="008400FB">
                    <w:rPr>
                      <w:b/>
                      <w:bCs/>
                    </w:rPr>
                    <w:t>48</w:t>
                  </w:r>
                </w:p>
              </w:tc>
            </w:tr>
            <w:tr w:rsidR="008400FB" w:rsidRPr="008400FB" w14:paraId="7F121465"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CAC27B" w14:textId="77777777" w:rsidR="008400FB" w:rsidRPr="008400FB" w:rsidRDefault="008400FB" w:rsidP="008400FB">
                  <w:r w:rsidRPr="008400FB">
                    <w:lastRenderedPageBreak/>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3A825" w14:textId="77777777" w:rsidR="008400FB" w:rsidRPr="008400FB" w:rsidRDefault="008400FB" w:rsidP="008400FB">
                  <w:r w:rsidRPr="008400FB">
                    <w:t xml:space="preserve">      1.9.1 Prepare final Python/</w:t>
                  </w:r>
                  <w:proofErr w:type="spellStart"/>
                  <w:r w:rsidRPr="008400FB">
                    <w:t>Jupyter</w:t>
                  </w:r>
                  <w:proofErr w:type="spellEnd"/>
                  <w:r w:rsidRPr="008400FB">
                    <w:t xml:space="preserve"> Notebooks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A68DDF"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D9CB9" w14:textId="77777777" w:rsidR="008400FB" w:rsidRPr="008400FB" w:rsidRDefault="008400FB" w:rsidP="008400FB">
                  <w:r w:rsidRPr="008400FB">
                    <w:t>Fri 7/18/25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23096" w14:textId="77777777" w:rsidR="008400FB" w:rsidRPr="008400FB" w:rsidRDefault="008400FB" w:rsidP="008400FB">
                  <w:r w:rsidRPr="008400FB">
                    <w:t>Fri 7/18/25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B9FD" w14:textId="77777777" w:rsidR="008400FB" w:rsidRPr="008400FB" w:rsidRDefault="008400FB" w:rsidP="008400FB"/>
              </w:tc>
            </w:tr>
            <w:tr w:rsidR="008400FB" w:rsidRPr="008400FB" w14:paraId="72CC300E"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A55FB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53D5B" w14:textId="77777777" w:rsidR="008400FB" w:rsidRPr="008400FB" w:rsidRDefault="008400FB" w:rsidP="008400FB">
                  <w:r w:rsidRPr="008400FB">
                    <w:t xml:space="preserve">      1.9.2 Prepare and document SQL source code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F921E"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55C5F" w14:textId="77777777" w:rsidR="008400FB" w:rsidRPr="008400FB" w:rsidRDefault="008400FB" w:rsidP="008400FB">
                  <w:r w:rsidRPr="008400FB">
                    <w:t>Fri 7/18/25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56953" w14:textId="77777777" w:rsidR="008400FB" w:rsidRPr="008400FB" w:rsidRDefault="008400FB" w:rsidP="008400FB">
                  <w:r w:rsidRPr="008400FB">
                    <w:t>Fri 7/18/25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6738F" w14:textId="77777777" w:rsidR="008400FB" w:rsidRPr="008400FB" w:rsidRDefault="008400FB" w:rsidP="008400FB">
                  <w:r w:rsidRPr="008400FB">
                    <w:t>56</w:t>
                  </w:r>
                </w:p>
              </w:tc>
            </w:tr>
            <w:tr w:rsidR="008400FB" w:rsidRPr="008400FB" w14:paraId="3C3A29B9"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C73A3"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CF314" w14:textId="77777777" w:rsidR="008400FB" w:rsidRPr="008400FB" w:rsidRDefault="008400FB" w:rsidP="008400FB">
                  <w:r w:rsidRPr="008400FB">
                    <w:t xml:space="preserve">      1.9.3 Export all visualizations (PNG/interactive)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62F50"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20339" w14:textId="77777777" w:rsidR="008400FB" w:rsidRPr="008400FB" w:rsidRDefault="008400FB" w:rsidP="008400FB">
                  <w:r w:rsidRPr="008400FB">
                    <w:t>Fri 7/18/25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2A8E0" w14:textId="77777777" w:rsidR="008400FB" w:rsidRPr="008400FB" w:rsidRDefault="008400FB" w:rsidP="008400FB">
                  <w:r w:rsidRPr="008400FB">
                    <w:t>Fri 7/18/25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58D4A" w14:textId="77777777" w:rsidR="008400FB" w:rsidRPr="008400FB" w:rsidRDefault="008400FB" w:rsidP="008400FB">
                  <w:r w:rsidRPr="008400FB">
                    <w:t>57</w:t>
                  </w:r>
                </w:p>
              </w:tc>
            </w:tr>
            <w:tr w:rsidR="008400FB" w:rsidRPr="008400FB" w14:paraId="3B15B095"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F6FE2"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53E421" w14:textId="77777777" w:rsidR="008400FB" w:rsidRPr="008400FB" w:rsidRDefault="008400FB" w:rsidP="008400FB">
                  <w:r w:rsidRPr="008400FB">
                    <w:t xml:space="preserve">      1.9.4 Compile and organize results of models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39438"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39CDBC" w14:textId="77777777" w:rsidR="008400FB" w:rsidRPr="008400FB" w:rsidRDefault="008400FB" w:rsidP="008400FB">
                  <w:r w:rsidRPr="008400FB">
                    <w:t>Fri 7/18/25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67147" w14:textId="77777777" w:rsidR="008400FB" w:rsidRPr="008400FB" w:rsidRDefault="008400FB" w:rsidP="008400FB">
                  <w:r w:rsidRPr="008400FB">
                    <w:t>Fri 7/18/25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46B4F" w14:textId="77777777" w:rsidR="008400FB" w:rsidRPr="008400FB" w:rsidRDefault="008400FB" w:rsidP="008400FB">
                  <w:r w:rsidRPr="008400FB">
                    <w:t>58</w:t>
                  </w:r>
                </w:p>
              </w:tc>
            </w:tr>
            <w:tr w:rsidR="008400FB" w:rsidRPr="008400FB" w14:paraId="07016CD2" w14:textId="77777777" w:rsidTr="0064615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419C6" w14:textId="77777777" w:rsidR="008400FB" w:rsidRPr="008400FB" w:rsidRDefault="008400FB" w:rsidP="008400FB">
                  <w:r w:rsidRPr="008400FB">
                    <w:t>Auto Scheduled</w:t>
                  </w:r>
                </w:p>
              </w:tc>
              <w:tc>
                <w:tcPr>
                  <w:tcW w:w="58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D8C01" w14:textId="77777777" w:rsidR="008400FB" w:rsidRPr="008400FB" w:rsidRDefault="008400FB" w:rsidP="008400FB">
                  <w:r w:rsidRPr="008400FB">
                    <w:t xml:space="preserve">      1.9.5 Submit full project package (code, visuals,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102B7" w14:textId="77777777" w:rsidR="008400FB" w:rsidRPr="008400FB" w:rsidRDefault="008400FB" w:rsidP="008400FB">
                  <w:r w:rsidRPr="008400FB">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20617" w14:textId="77777777" w:rsidR="008400FB" w:rsidRPr="008400FB" w:rsidRDefault="008400FB" w:rsidP="008400FB">
                  <w:r w:rsidRPr="008400FB">
                    <w:t>Sat 7/19/25</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07181" w14:textId="77777777" w:rsidR="008400FB" w:rsidRPr="008400FB" w:rsidRDefault="008400FB" w:rsidP="008400FB">
                  <w:r w:rsidRPr="008400FB">
                    <w:t>Sat 7/19/25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F30D7" w14:textId="77777777" w:rsidR="008400FB" w:rsidRPr="008400FB" w:rsidRDefault="008400FB" w:rsidP="008400FB">
                  <w:r w:rsidRPr="008400FB">
                    <w:t>59</w:t>
                  </w:r>
                </w:p>
              </w:tc>
            </w:tr>
          </w:tbl>
          <w:p w14:paraId="5CB8570E" w14:textId="77777777" w:rsidR="008400FB" w:rsidRPr="008400FB" w:rsidRDefault="008400FB" w:rsidP="008400FB"/>
          <w:p w14:paraId="73758462" w14:textId="77777777" w:rsidR="000160BE" w:rsidRPr="008400FB" w:rsidRDefault="000160BE" w:rsidP="00B7244E"/>
          <w:p w14:paraId="2E5D0629" w14:textId="2A8E28A7" w:rsidR="000160BE" w:rsidRPr="008400FB" w:rsidRDefault="000160BE" w:rsidP="000160BE"/>
          <w:p w14:paraId="41C22BFC" w14:textId="77777777" w:rsidR="003D71D4" w:rsidRPr="008400FB" w:rsidRDefault="003D71D4" w:rsidP="000160BE"/>
          <w:p w14:paraId="511E3B43" w14:textId="77777777" w:rsidR="000160BE" w:rsidRPr="008400FB" w:rsidRDefault="000160BE" w:rsidP="00B7244E"/>
        </w:tc>
      </w:tr>
    </w:tbl>
    <w:p w14:paraId="2887DB2F" w14:textId="77777777" w:rsidR="00C3569F" w:rsidRDefault="00C3569F" w:rsidP="00B7244E"/>
    <w:p w14:paraId="7EF06DEA" w14:textId="77777777" w:rsidR="00C3569F" w:rsidRDefault="00C3569F" w:rsidP="00B7244E">
      <w:pPr>
        <w:sectPr w:rsidR="00C3569F" w:rsidSect="002A5BA5">
          <w:pgSz w:w="12240" w:h="15840" w:code="1"/>
          <w:pgMar w:top="720" w:right="720" w:bottom="720" w:left="720" w:header="289" w:footer="0" w:gutter="0"/>
          <w:cols w:space="708"/>
          <w:docGrid w:linePitch="360"/>
        </w:sectPr>
      </w:pPr>
    </w:p>
    <w:p w14:paraId="68B5B406" w14:textId="77777777" w:rsidR="00DF7595" w:rsidRPr="00DF7595" w:rsidRDefault="00DF7595" w:rsidP="00DF7595">
      <w:pPr>
        <w:pStyle w:val="Graphicsanchor"/>
      </w:pPr>
      <w:r>
        <w:rPr>
          <w:noProof/>
          <w:lang w:val="en-AU" w:eastAsia="en-AU"/>
        </w:rPr>
        <w:lastRenderedPageBreak/>
        <mc:AlternateContent>
          <mc:Choice Requires="wps">
            <w:drawing>
              <wp:anchor distT="0" distB="0" distL="114300" distR="114300" simplePos="0" relativeHeight="251659264" behindDoc="1" locked="1" layoutInCell="1" allowOverlap="1" wp14:anchorId="23CC107B" wp14:editId="22C63E22">
                <wp:simplePos x="0" y="0"/>
                <wp:positionH relativeFrom="margin">
                  <wp:align>right</wp:align>
                </wp:positionH>
                <wp:positionV relativeFrom="paragraph">
                  <wp:posOffset>1750695</wp:posOffset>
                </wp:positionV>
                <wp:extent cx="7315200" cy="1197610"/>
                <wp:effectExtent l="0" t="0" r="0" b="254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15200" cy="1197610"/>
                        </a:xfrm>
                        <a:prstGeom prst="rect">
                          <a:avLst/>
                        </a:prstGeom>
                        <a:solidFill>
                          <a:schemeClr val="tx1">
                            <a:lumMod val="85000"/>
                            <a:lumOff val="15000"/>
                          </a:schemeClr>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81C73" id="Rectangle 11" o:spid="_x0000_s1026" alt="&quot;&quot;" style="position:absolute;margin-left:524.8pt;margin-top:137.85pt;width:8in;height:94.3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" fillcolor="#272727 [2749]" stroked="f" strokeweight="2pt">
                <v:stroke miterlimit="4"/>
                <v:textbox inset="3pt,3pt,3pt,3pt"/>
                <w10:wrap anchorx="margin"/>
                <w10:anchorlock/>
              </v:rect>
            </w:pict>
          </mc:Fallback>
        </mc:AlternateContent>
      </w:r>
    </w:p>
    <w:tbl>
      <w:tblPr>
        <w:tblW w:w="0" w:type="auto"/>
        <w:tblLayout w:type="fixed"/>
        <w:tblCellMar>
          <w:left w:w="0" w:type="dxa"/>
          <w:right w:w="0" w:type="dxa"/>
        </w:tblCellMar>
        <w:tblLook w:val="04A0" w:firstRow="1" w:lastRow="0" w:firstColumn="1" w:lastColumn="0" w:noHBand="0" w:noVBand="1"/>
      </w:tblPr>
      <w:tblGrid>
        <w:gridCol w:w="2691"/>
        <w:gridCol w:w="1773"/>
        <w:gridCol w:w="919"/>
        <w:gridCol w:w="2692"/>
        <w:gridCol w:w="2696"/>
      </w:tblGrid>
      <w:tr w:rsidR="0059216F" w14:paraId="4A822A4F" w14:textId="77777777" w:rsidTr="00646154">
        <w:trPr>
          <w:trHeight w:val="17"/>
        </w:trPr>
        <w:tc>
          <w:tcPr>
            <w:tcW w:w="4464" w:type="dxa"/>
            <w:gridSpan w:val="2"/>
            <w:tcBorders>
              <w:top w:val="single" w:sz="48" w:space="0" w:color="D83D27" w:themeColor="accent2"/>
            </w:tcBorders>
          </w:tcPr>
          <w:p w14:paraId="31CC855F" w14:textId="77777777" w:rsidR="0059216F" w:rsidRPr="009D2C09" w:rsidRDefault="0059216F" w:rsidP="00646154"/>
        </w:tc>
        <w:tc>
          <w:tcPr>
            <w:tcW w:w="6307" w:type="dxa"/>
            <w:gridSpan w:val="3"/>
          </w:tcPr>
          <w:p w14:paraId="0E255D8A" w14:textId="77777777" w:rsidR="0059216F" w:rsidRPr="009D2C09" w:rsidRDefault="0059216F" w:rsidP="00646154"/>
        </w:tc>
      </w:tr>
      <w:tr w:rsidR="0059216F" w:rsidRPr="0042742A" w14:paraId="4DDD55B1" w14:textId="77777777" w:rsidTr="00646154">
        <w:trPr>
          <w:trHeight w:val="2592"/>
        </w:trPr>
        <w:tc>
          <w:tcPr>
            <w:tcW w:w="10771" w:type="dxa"/>
            <w:gridSpan w:val="5"/>
          </w:tcPr>
          <w:p w14:paraId="7E9DF4DC" w14:textId="488E499A" w:rsidR="0059216F" w:rsidRPr="000F426F" w:rsidRDefault="0059216F" w:rsidP="00646154">
            <w:pPr>
              <w:pStyle w:val="Heading1"/>
            </w:pPr>
            <w:r>
              <w:t>budget analysis</w:t>
            </w:r>
          </w:p>
          <w:p w14:paraId="5D64AFE9" w14:textId="213CB0D5" w:rsidR="0059216F" w:rsidRDefault="003E5D94" w:rsidP="00646154">
            <w:r>
              <w:t xml:space="preserve">This is an extremely efficient project for the return. Most of the costs will </w:t>
            </w:r>
            <w:proofErr w:type="gramStart"/>
            <w:r>
              <w:t>come</w:t>
            </w:r>
            <w:proofErr w:type="gramEnd"/>
            <w:r>
              <w:t xml:space="preserve"> paying the analyst. All else is almost negligible.</w:t>
            </w:r>
          </w:p>
          <w:p w14:paraId="7ABD5E73" w14:textId="77777777" w:rsidR="0059216F" w:rsidRDefault="0059216F" w:rsidP="00646154"/>
        </w:tc>
      </w:tr>
      <w:tr w:rsidR="0059216F" w:rsidRPr="001A2FA5" w14:paraId="7FFBF916" w14:textId="77777777" w:rsidTr="00646154">
        <w:tblPrEx>
          <w:tblLook w:val="0600" w:firstRow="0" w:lastRow="0" w:firstColumn="0" w:lastColumn="0" w:noHBand="1" w:noVBand="1"/>
        </w:tblPrEx>
        <w:trPr>
          <w:trHeight w:val="383"/>
        </w:trPr>
        <w:tc>
          <w:tcPr>
            <w:tcW w:w="2691" w:type="dxa"/>
            <w:tcBorders>
              <w:bottom w:val="single" w:sz="18" w:space="0" w:color="D83D27" w:themeColor="accent2"/>
            </w:tcBorders>
          </w:tcPr>
          <w:p w14:paraId="3F2D4124" w14:textId="015E92E7" w:rsidR="0059216F" w:rsidRPr="001A2FA5" w:rsidRDefault="0059216F" w:rsidP="00646154">
            <w:pPr>
              <w:rPr>
                <w:b/>
              </w:rPr>
            </w:pPr>
            <w:r>
              <w:rPr>
                <w:b/>
              </w:rPr>
              <w:t>Expense</w:t>
            </w:r>
          </w:p>
        </w:tc>
        <w:tc>
          <w:tcPr>
            <w:tcW w:w="2692" w:type="dxa"/>
            <w:gridSpan w:val="2"/>
            <w:tcBorders>
              <w:bottom w:val="single" w:sz="18" w:space="0" w:color="D83D27" w:themeColor="accent2"/>
            </w:tcBorders>
            <w:vAlign w:val="center"/>
          </w:tcPr>
          <w:p w14:paraId="4628D3C0" w14:textId="4C6619DC" w:rsidR="0059216F" w:rsidRPr="001A2FA5" w:rsidRDefault="0059216F" w:rsidP="00646154">
            <w:pPr>
              <w:pStyle w:val="Table"/>
            </w:pPr>
            <w:r>
              <w:t>cost</w:t>
            </w:r>
          </w:p>
        </w:tc>
        <w:tc>
          <w:tcPr>
            <w:tcW w:w="2692" w:type="dxa"/>
            <w:tcBorders>
              <w:bottom w:val="single" w:sz="18" w:space="0" w:color="D83D27" w:themeColor="accent2"/>
            </w:tcBorders>
            <w:vAlign w:val="center"/>
          </w:tcPr>
          <w:p w14:paraId="27504624" w14:textId="17A9AACF" w:rsidR="0059216F" w:rsidRPr="001A2FA5" w:rsidRDefault="0059216F" w:rsidP="00646154">
            <w:pPr>
              <w:pStyle w:val="Table"/>
            </w:pPr>
          </w:p>
        </w:tc>
        <w:tc>
          <w:tcPr>
            <w:tcW w:w="2696" w:type="dxa"/>
            <w:tcBorders>
              <w:bottom w:val="single" w:sz="18" w:space="0" w:color="D83D27" w:themeColor="accent2"/>
            </w:tcBorders>
            <w:vAlign w:val="center"/>
          </w:tcPr>
          <w:p w14:paraId="4D9FA14E" w14:textId="630A87A3" w:rsidR="0059216F" w:rsidRPr="001A2FA5" w:rsidRDefault="0059216F" w:rsidP="00646154">
            <w:pPr>
              <w:pStyle w:val="Table"/>
            </w:pPr>
          </w:p>
        </w:tc>
      </w:tr>
    </w:tbl>
    <w:tbl>
      <w:tblPr>
        <w:tblW w:w="0" w:type="auto"/>
        <w:tblLayout w:type="fixed"/>
        <w:tblCellMar>
          <w:left w:w="0" w:type="dxa"/>
          <w:right w:w="0" w:type="dxa"/>
        </w:tblCellMar>
        <w:tblLook w:val="0600" w:firstRow="0" w:lastRow="0" w:firstColumn="0" w:lastColumn="0" w:noHBand="1" w:noVBand="1"/>
      </w:tblPr>
      <w:tblGrid>
        <w:gridCol w:w="2691"/>
        <w:gridCol w:w="2692"/>
      </w:tblGrid>
      <w:tr w:rsidR="0059216F" w:rsidRPr="001A2FA5" w14:paraId="19C25FD9" w14:textId="77777777" w:rsidTr="00646154">
        <w:trPr>
          <w:trHeight w:val="383"/>
        </w:trPr>
        <w:tc>
          <w:tcPr>
            <w:tcW w:w="2691" w:type="dxa"/>
            <w:tcBorders>
              <w:top w:val="single" w:sz="18" w:space="0" w:color="D83D27" w:themeColor="accent2"/>
              <w:bottom w:val="single" w:sz="8" w:space="0" w:color="D6D5D5" w:themeColor="background2"/>
            </w:tcBorders>
            <w:vAlign w:val="center"/>
          </w:tcPr>
          <w:p w14:paraId="008FB356" w14:textId="46701510" w:rsidR="0059216F" w:rsidRPr="001A2FA5" w:rsidRDefault="0059216F" w:rsidP="00646154">
            <w:pPr>
              <w:pStyle w:val="Normalwithindent"/>
              <w:framePr w:wrap="around"/>
            </w:pPr>
            <w:r>
              <w:t>Analyst</w:t>
            </w:r>
            <w:r w:rsidR="00914FEE">
              <w:t xml:space="preserve"> </w:t>
            </w:r>
          </w:p>
        </w:tc>
        <w:tc>
          <w:tcPr>
            <w:tcW w:w="2692" w:type="dxa"/>
            <w:tcBorders>
              <w:top w:val="single" w:sz="18" w:space="0" w:color="D83D27" w:themeColor="accent2"/>
              <w:bottom w:val="single" w:sz="8" w:space="0" w:color="D6D5D5" w:themeColor="background2"/>
            </w:tcBorders>
            <w:vAlign w:val="center"/>
          </w:tcPr>
          <w:p w14:paraId="23DFA4EA" w14:textId="562706CA" w:rsidR="0059216F" w:rsidRPr="001A2FA5" w:rsidRDefault="0059216F" w:rsidP="00646154">
            <w:pPr>
              <w:pStyle w:val="TableData"/>
            </w:pPr>
            <w:r w:rsidRPr="001A2FA5">
              <w:t>$5</w:t>
            </w:r>
            <w:r w:rsidR="00914FEE">
              <w:t>2400.00</w:t>
            </w:r>
          </w:p>
        </w:tc>
      </w:tr>
      <w:tr w:rsidR="0059216F" w:rsidRPr="001A2FA5" w14:paraId="5BB2BAE5" w14:textId="77777777" w:rsidTr="00646154">
        <w:trPr>
          <w:trHeight w:val="383"/>
        </w:trPr>
        <w:tc>
          <w:tcPr>
            <w:tcW w:w="2691" w:type="dxa"/>
            <w:tcBorders>
              <w:top w:val="single" w:sz="8" w:space="0" w:color="D6D5D5" w:themeColor="background2"/>
              <w:bottom w:val="single" w:sz="8" w:space="0" w:color="D6D5D5" w:themeColor="background2"/>
            </w:tcBorders>
            <w:vAlign w:val="center"/>
          </w:tcPr>
          <w:p w14:paraId="50E3CB7E" w14:textId="3758369C" w:rsidR="0059216F" w:rsidRPr="001A2FA5" w:rsidRDefault="0059216F" w:rsidP="00646154">
            <w:pPr>
              <w:pStyle w:val="Normalwithindent"/>
              <w:framePr w:wrap="around"/>
            </w:pPr>
            <w:r>
              <w:t>Electricity</w:t>
            </w:r>
          </w:p>
        </w:tc>
        <w:tc>
          <w:tcPr>
            <w:tcW w:w="2692" w:type="dxa"/>
            <w:tcBorders>
              <w:top w:val="single" w:sz="8" w:space="0" w:color="D6D5D5" w:themeColor="background2"/>
              <w:bottom w:val="single" w:sz="8" w:space="0" w:color="D6D5D5" w:themeColor="background2"/>
            </w:tcBorders>
            <w:vAlign w:val="center"/>
          </w:tcPr>
          <w:p w14:paraId="4E027B70" w14:textId="54E4F255" w:rsidR="0059216F" w:rsidRPr="001A2FA5" w:rsidRDefault="00914FEE" w:rsidP="00646154">
            <w:pPr>
              <w:pStyle w:val="TableData"/>
            </w:pPr>
            <w:r>
              <w:t>$293.44</w:t>
            </w:r>
          </w:p>
        </w:tc>
      </w:tr>
      <w:tr w:rsidR="0059216F" w:rsidRPr="001A2FA5" w14:paraId="32E7A2D5" w14:textId="77777777" w:rsidTr="00646154">
        <w:trPr>
          <w:trHeight w:val="383"/>
        </w:trPr>
        <w:tc>
          <w:tcPr>
            <w:tcW w:w="2691" w:type="dxa"/>
            <w:tcBorders>
              <w:top w:val="single" w:sz="8" w:space="0" w:color="D6D5D5" w:themeColor="background2"/>
            </w:tcBorders>
            <w:vAlign w:val="center"/>
          </w:tcPr>
          <w:p w14:paraId="72B8D4EE" w14:textId="134D8D45" w:rsidR="0059216F" w:rsidRPr="001A2FA5" w:rsidRDefault="0059216F" w:rsidP="00646154">
            <w:pPr>
              <w:pStyle w:val="Normalwithindent"/>
              <w:framePr w:wrap="around"/>
            </w:pPr>
            <w:r>
              <w:t>Internet</w:t>
            </w:r>
          </w:p>
        </w:tc>
        <w:tc>
          <w:tcPr>
            <w:tcW w:w="2692" w:type="dxa"/>
            <w:tcBorders>
              <w:top w:val="single" w:sz="8" w:space="0" w:color="D6D5D5" w:themeColor="background2"/>
            </w:tcBorders>
            <w:vAlign w:val="center"/>
          </w:tcPr>
          <w:p w14:paraId="37CDA453" w14:textId="262A7A56" w:rsidR="0059216F" w:rsidRPr="001A2FA5" w:rsidRDefault="0059216F" w:rsidP="00646154">
            <w:pPr>
              <w:pStyle w:val="TableData"/>
            </w:pPr>
            <w:r w:rsidRPr="001A2FA5">
              <w:t>$1</w:t>
            </w:r>
            <w:r w:rsidR="00914FEE">
              <w:t>15.28</w:t>
            </w:r>
          </w:p>
        </w:tc>
      </w:tr>
    </w:tbl>
    <w:tbl>
      <w:tblPr>
        <w:tblW w:w="0" w:type="auto"/>
        <w:tblLayout w:type="fixed"/>
        <w:tblCellMar>
          <w:left w:w="0" w:type="dxa"/>
          <w:right w:w="0" w:type="dxa"/>
        </w:tblCellMar>
        <w:tblLook w:val="04A0" w:firstRow="1" w:lastRow="0" w:firstColumn="1" w:lastColumn="0" w:noHBand="0" w:noVBand="1"/>
      </w:tblPr>
      <w:tblGrid>
        <w:gridCol w:w="10771"/>
      </w:tblGrid>
      <w:tr w:rsidR="0059216F" w14:paraId="741846AA" w14:textId="77777777" w:rsidTr="00646154">
        <w:trPr>
          <w:trHeight w:val="87"/>
        </w:trPr>
        <w:tc>
          <w:tcPr>
            <w:tcW w:w="10771" w:type="dxa"/>
          </w:tcPr>
          <w:p w14:paraId="7B5E84C4" w14:textId="77777777" w:rsidR="0059216F" w:rsidRPr="00F34ECA" w:rsidRDefault="0059216F" w:rsidP="00646154"/>
        </w:tc>
      </w:tr>
      <w:tr w:rsidR="0059216F" w14:paraId="7A5A600F" w14:textId="77777777" w:rsidTr="00646154">
        <w:trPr>
          <w:trHeight w:val="87"/>
        </w:trPr>
        <w:tc>
          <w:tcPr>
            <w:tcW w:w="10771" w:type="dxa"/>
          </w:tcPr>
          <w:p w14:paraId="625BE483" w14:textId="77777777" w:rsidR="0059216F" w:rsidRPr="00F34ECA" w:rsidRDefault="0059216F" w:rsidP="00646154"/>
        </w:tc>
      </w:tr>
      <w:tr w:rsidR="0059216F" w14:paraId="1D82F3F8" w14:textId="77777777" w:rsidTr="00646154">
        <w:trPr>
          <w:trHeight w:val="5202"/>
        </w:trPr>
        <w:tc>
          <w:tcPr>
            <w:tcW w:w="10771" w:type="dxa"/>
          </w:tcPr>
          <w:p w14:paraId="782423EB" w14:textId="77777777" w:rsidR="0059216F" w:rsidRPr="00F34ECA" w:rsidRDefault="0059216F" w:rsidP="00646154">
            <w:pPr>
              <w:pStyle w:val="Table"/>
              <w:rPr>
                <w:color w:val="D9D9D9" w:themeColor="background1" w:themeShade="D9"/>
              </w:rPr>
            </w:pPr>
            <w:r w:rsidRPr="009B5DF8">
              <w:rPr>
                <w:noProof/>
                <w:lang w:eastAsia="en-AU"/>
              </w:rPr>
              <w:drawing>
                <wp:inline distT="0" distB="0" distL="0" distR="0" wp14:anchorId="43D645D6" wp14:editId="48001D67">
                  <wp:extent cx="6814820" cy="5436524"/>
                  <wp:effectExtent l="0" t="0" r="5080" b="0"/>
                  <wp:docPr id="319237087" name="Chart 319237087"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14:paraId="1FD1B400" w14:textId="77777777" w:rsidR="00C3569F" w:rsidRPr="00A676A0" w:rsidRDefault="00C3569F" w:rsidP="00B7244E">
      <w:pPr>
        <w:rPr>
          <w:sz w:val="10"/>
          <w:szCs w:val="14"/>
        </w:rPr>
      </w:pPr>
    </w:p>
    <w:p w14:paraId="4AF314DA" w14:textId="77777777" w:rsidR="00C3569F" w:rsidRPr="00A676A0" w:rsidRDefault="00C3569F" w:rsidP="00B7244E">
      <w:pPr>
        <w:rPr>
          <w:sz w:val="10"/>
          <w:szCs w:val="14"/>
        </w:rPr>
        <w:sectPr w:rsidR="00C3569F" w:rsidRPr="00A676A0" w:rsidSect="00B6442C">
          <w:pgSz w:w="12240" w:h="15840" w:code="1"/>
          <w:pgMar w:top="720" w:right="720" w:bottom="288" w:left="720" w:header="288" w:footer="0" w:gutter="0"/>
          <w:cols w:space="708"/>
          <w:docGrid w:linePitch="360"/>
        </w:sectPr>
      </w:pPr>
    </w:p>
    <w:tbl>
      <w:tblPr>
        <w:tblW w:w="10890" w:type="dxa"/>
        <w:tblLayout w:type="fixed"/>
        <w:tblCellMar>
          <w:left w:w="0" w:type="dxa"/>
          <w:right w:w="0" w:type="dxa"/>
        </w:tblCellMar>
        <w:tblLook w:val="04A0" w:firstRow="1" w:lastRow="0" w:firstColumn="1" w:lastColumn="0" w:noHBand="0" w:noVBand="1"/>
      </w:tblPr>
      <w:tblGrid>
        <w:gridCol w:w="2691"/>
        <w:gridCol w:w="1773"/>
        <w:gridCol w:w="919"/>
        <w:gridCol w:w="2692"/>
        <w:gridCol w:w="2696"/>
        <w:gridCol w:w="119"/>
      </w:tblGrid>
      <w:tr w:rsidR="00C3569F" w14:paraId="556309E3" w14:textId="77777777" w:rsidTr="00A624A6">
        <w:trPr>
          <w:gridAfter w:val="1"/>
          <w:wAfter w:w="119" w:type="dxa"/>
          <w:trHeight w:val="17"/>
        </w:trPr>
        <w:tc>
          <w:tcPr>
            <w:tcW w:w="4464" w:type="dxa"/>
            <w:gridSpan w:val="2"/>
            <w:tcBorders>
              <w:top w:val="single" w:sz="48" w:space="0" w:color="D83D27" w:themeColor="accent2"/>
            </w:tcBorders>
          </w:tcPr>
          <w:p w14:paraId="6A73D984" w14:textId="77777777" w:rsidR="00C3569F" w:rsidRPr="009D2C09" w:rsidRDefault="00C3569F" w:rsidP="00B7244E"/>
        </w:tc>
        <w:tc>
          <w:tcPr>
            <w:tcW w:w="6307" w:type="dxa"/>
            <w:gridSpan w:val="3"/>
          </w:tcPr>
          <w:p w14:paraId="796C937D" w14:textId="77777777" w:rsidR="00C3569F" w:rsidRPr="009D2C09" w:rsidRDefault="00C3569F" w:rsidP="00B7244E"/>
        </w:tc>
      </w:tr>
      <w:tr w:rsidR="00C3569F" w:rsidRPr="0042742A" w14:paraId="4E12E498" w14:textId="77777777" w:rsidTr="00A624A6">
        <w:trPr>
          <w:gridAfter w:val="1"/>
          <w:wAfter w:w="119" w:type="dxa"/>
          <w:trHeight w:val="2592"/>
        </w:trPr>
        <w:tc>
          <w:tcPr>
            <w:tcW w:w="10771" w:type="dxa"/>
            <w:gridSpan w:val="5"/>
          </w:tcPr>
          <w:p w14:paraId="537F1D75" w14:textId="1707C71A" w:rsidR="00C3569F" w:rsidRPr="000F426F" w:rsidRDefault="003E5D94" w:rsidP="00B50182">
            <w:pPr>
              <w:pStyle w:val="Heading1"/>
            </w:pPr>
            <w:r>
              <w:t>Cost benefit analysis</w:t>
            </w:r>
          </w:p>
          <w:p w14:paraId="7CD6542F" w14:textId="1444E3E1" w:rsidR="00D06373" w:rsidRPr="00D06373" w:rsidRDefault="00D06373" w:rsidP="00D06373">
            <w:r w:rsidRPr="00D06373">
              <w:t xml:space="preserve">We own 2930 homes worth </w:t>
            </w:r>
            <w:r>
              <w:t>$</w:t>
            </w:r>
            <w:r w:rsidRPr="00D06373">
              <w:t>814728517.32</w:t>
            </w:r>
            <w:r w:rsidR="00A624A6" w:rsidRPr="00D06373">
              <w:t>. If</w:t>
            </w:r>
            <w:r w:rsidRPr="00D06373">
              <w:t xml:space="preserve"> we sold them all today there are </w:t>
            </w:r>
            <w:r w:rsidRPr="00D06373">
              <w:t>a lot</w:t>
            </w:r>
            <w:r w:rsidRPr="00D06373">
              <w:t xml:space="preserve"> of outliers driving up the mean of earners so I will use the median from the data table instead. we can see that about 1557 of our homes </w:t>
            </w:r>
            <w:r>
              <w:t xml:space="preserve">that </w:t>
            </w:r>
            <w:r w:rsidRPr="00D06373">
              <w:t xml:space="preserve">are 3 bedrooms or less are out of the range of affordability for most </w:t>
            </w:r>
            <w:r w:rsidRPr="00D06373">
              <w:t>Americans</w:t>
            </w:r>
            <w:r w:rsidRPr="00D06373">
              <w:t xml:space="preserve"> making about 48000 a year all </w:t>
            </w:r>
            <w:r w:rsidRPr="00D06373">
              <w:t>together</w:t>
            </w:r>
            <w:r w:rsidRPr="00D06373">
              <w:t xml:space="preserve"> 1898 of our homes are out of that range all </w:t>
            </w:r>
            <w:r w:rsidRPr="00D06373">
              <w:t>together</w:t>
            </w:r>
            <w:r w:rsidRPr="00D06373">
              <w:t xml:space="preserve">. that means that about 65% of </w:t>
            </w:r>
            <w:r w:rsidRPr="00D06373">
              <w:t>our</w:t>
            </w:r>
            <w:r w:rsidRPr="00D06373">
              <w:t xml:space="preserve"> homes are unaffordable for the average </w:t>
            </w:r>
            <w:r w:rsidRPr="00D06373">
              <w:t>American</w:t>
            </w:r>
            <w:r w:rsidRPr="00D06373">
              <w:t xml:space="preserve">. </w:t>
            </w:r>
            <w:r w:rsidRPr="00D06373">
              <w:t>So</w:t>
            </w:r>
            <w:r w:rsidRPr="00D06373">
              <w:t xml:space="preserve"> instead of making the </w:t>
            </w:r>
            <w:r>
              <w:t>$</w:t>
            </w:r>
            <w:r w:rsidRPr="00D06373">
              <w:t xml:space="preserve">814728517.32 we end up with about </w:t>
            </w:r>
            <w:r>
              <w:t>$</w:t>
            </w:r>
            <w:r w:rsidRPr="00D06373">
              <w:t xml:space="preserve">180975312.64. I say we take those 1557 keep the price below </w:t>
            </w:r>
            <w:r>
              <w:t>$</w:t>
            </w:r>
            <w:r w:rsidRPr="00D06373">
              <w:t xml:space="preserve">216270 then our inventories worth goes from </w:t>
            </w:r>
            <w:r>
              <w:t>$</w:t>
            </w:r>
            <w:r w:rsidRPr="00D06373">
              <w:t xml:space="preserve">814728517.32 to </w:t>
            </w:r>
            <w:r>
              <w:t>$</w:t>
            </w:r>
            <w:r w:rsidRPr="00D06373">
              <w:t xml:space="preserve">647790716.81 but 84% of the inventory becomes affordable for more than 68% of the population we have a much greater chance of making </w:t>
            </w:r>
            <w:r>
              <w:t>$</w:t>
            </w:r>
            <w:r w:rsidRPr="00D06373">
              <w:t xml:space="preserve">493996441.24 of the homes that 3 bedrooms or less and </w:t>
            </w:r>
            <w:r>
              <w:t>$</w:t>
            </w:r>
            <w:r w:rsidRPr="00D06373">
              <w:t xml:space="preserve">647790716.81 for all homes. </w:t>
            </w:r>
          </w:p>
          <w:p w14:paraId="057597A6" w14:textId="77777777" w:rsidR="00C3569F" w:rsidRDefault="00C3569F" w:rsidP="00B7244E"/>
          <w:p w14:paraId="0B476C50" w14:textId="77777777" w:rsidR="003D71D4" w:rsidRDefault="003D71D4" w:rsidP="00B7244E"/>
        </w:tc>
      </w:tr>
      <w:tr w:rsidR="001A2FA5" w:rsidRPr="001A2FA5" w14:paraId="600A94AE" w14:textId="77777777" w:rsidTr="00A624A6">
        <w:tblPrEx>
          <w:tblLook w:val="0600" w:firstRow="0" w:lastRow="0" w:firstColumn="0" w:lastColumn="0" w:noHBand="1" w:noVBand="1"/>
        </w:tblPrEx>
        <w:trPr>
          <w:trHeight w:val="153"/>
        </w:trPr>
        <w:tc>
          <w:tcPr>
            <w:tcW w:w="2691" w:type="dxa"/>
            <w:tcBorders>
              <w:bottom w:val="single" w:sz="18" w:space="0" w:color="D83D27" w:themeColor="accent2"/>
            </w:tcBorders>
          </w:tcPr>
          <w:tbl>
            <w:tblPr>
              <w:tblpPr w:leftFromText="180" w:rightFromText="180" w:vertAnchor="text" w:horzAnchor="margin" w:tblpY="-1693"/>
              <w:tblW w:w="8075" w:type="dxa"/>
              <w:tblLayout w:type="fixed"/>
              <w:tblCellMar>
                <w:left w:w="0" w:type="dxa"/>
                <w:right w:w="0" w:type="dxa"/>
              </w:tblCellMar>
              <w:tblLook w:val="0600" w:firstRow="0" w:lastRow="0" w:firstColumn="0" w:lastColumn="0" w:noHBand="1" w:noVBand="1"/>
            </w:tblPr>
            <w:tblGrid>
              <w:gridCol w:w="2691"/>
              <w:gridCol w:w="2692"/>
              <w:gridCol w:w="2692"/>
            </w:tblGrid>
            <w:tr w:rsidR="00A624A6" w:rsidRPr="001A2FA5" w14:paraId="3FDB93EE" w14:textId="77777777" w:rsidTr="00A624A6">
              <w:trPr>
                <w:trHeight w:val="383"/>
              </w:trPr>
              <w:tc>
                <w:tcPr>
                  <w:tcW w:w="2691" w:type="dxa"/>
                  <w:tcBorders>
                    <w:top w:val="single" w:sz="18" w:space="0" w:color="D83D27" w:themeColor="accent2"/>
                    <w:bottom w:val="single" w:sz="8" w:space="0" w:color="D6D5D5" w:themeColor="background2"/>
                  </w:tcBorders>
                  <w:vAlign w:val="center"/>
                </w:tcPr>
                <w:p w14:paraId="6A972C07" w14:textId="77777777" w:rsidR="00A624A6" w:rsidRPr="001A2FA5" w:rsidRDefault="00A624A6" w:rsidP="00A624A6">
                  <w:pPr>
                    <w:pStyle w:val="Normalwithindent"/>
                    <w:framePr w:hSpace="0" w:wrap="auto" w:vAnchor="margin" w:yAlign="inline"/>
                  </w:pPr>
                  <w:r>
                    <w:t>Current price</w:t>
                  </w:r>
                </w:p>
              </w:tc>
              <w:tc>
                <w:tcPr>
                  <w:tcW w:w="2692" w:type="dxa"/>
                  <w:tcBorders>
                    <w:top w:val="single" w:sz="18" w:space="0" w:color="D83D27" w:themeColor="accent2"/>
                    <w:bottom w:val="single" w:sz="8" w:space="0" w:color="D6D5D5" w:themeColor="background2"/>
                  </w:tcBorders>
                  <w:vAlign w:val="center"/>
                </w:tcPr>
                <w:p w14:paraId="4480F890" w14:textId="77777777" w:rsidR="00A624A6" w:rsidRPr="001A2FA5" w:rsidRDefault="00A624A6" w:rsidP="00A624A6">
                  <w:pPr>
                    <w:pStyle w:val="TableData"/>
                  </w:pPr>
                  <w:r w:rsidRPr="001A2FA5">
                    <w:t>$</w:t>
                  </w:r>
                  <w:r>
                    <w:t>416,900</w:t>
                  </w:r>
                </w:p>
              </w:tc>
              <w:tc>
                <w:tcPr>
                  <w:tcW w:w="2692" w:type="dxa"/>
                  <w:tcBorders>
                    <w:top w:val="single" w:sz="18" w:space="0" w:color="D83D27" w:themeColor="accent2"/>
                    <w:bottom w:val="single" w:sz="8" w:space="0" w:color="D6D5D5" w:themeColor="background2"/>
                  </w:tcBorders>
                  <w:vAlign w:val="center"/>
                </w:tcPr>
                <w:p w14:paraId="22CC74FF" w14:textId="77777777" w:rsidR="00A624A6" w:rsidRPr="001A2FA5" w:rsidRDefault="00A624A6" w:rsidP="00A624A6">
                  <w:pPr>
                    <w:pStyle w:val="TableData"/>
                  </w:pPr>
                </w:p>
                <w:p w14:paraId="18B11575" w14:textId="77777777" w:rsidR="00A624A6" w:rsidRPr="00A624A6" w:rsidRDefault="00A624A6" w:rsidP="00A624A6">
                  <w:pPr>
                    <w:pStyle w:val="TableData"/>
                  </w:pPr>
                  <w:r w:rsidRPr="00A624A6">
                    <w:t xml:space="preserve">$180,975,313 </w:t>
                  </w:r>
                </w:p>
                <w:p w14:paraId="5C90F388" w14:textId="77777777" w:rsidR="00A624A6" w:rsidRPr="001A2FA5" w:rsidRDefault="00A624A6" w:rsidP="00A624A6">
                  <w:pPr>
                    <w:pStyle w:val="TableData"/>
                  </w:pPr>
                </w:p>
              </w:tc>
            </w:tr>
            <w:tr w:rsidR="00A624A6" w:rsidRPr="001A2FA5" w14:paraId="7F978836" w14:textId="77777777" w:rsidTr="00A624A6">
              <w:trPr>
                <w:trHeight w:val="383"/>
              </w:trPr>
              <w:tc>
                <w:tcPr>
                  <w:tcW w:w="2691" w:type="dxa"/>
                  <w:tcBorders>
                    <w:top w:val="single" w:sz="8" w:space="0" w:color="D6D5D5" w:themeColor="background2"/>
                    <w:bottom w:val="single" w:sz="8" w:space="0" w:color="D6D5D5" w:themeColor="background2"/>
                  </w:tcBorders>
                  <w:vAlign w:val="center"/>
                </w:tcPr>
                <w:p w14:paraId="65C6DE09" w14:textId="77777777" w:rsidR="00A624A6" w:rsidRPr="001A2FA5" w:rsidRDefault="00A624A6" w:rsidP="00A624A6">
                  <w:pPr>
                    <w:pStyle w:val="Normalwithindent"/>
                    <w:framePr w:hSpace="0" w:wrap="auto" w:vAnchor="margin" w:yAlign="inline"/>
                  </w:pPr>
                  <w:r>
                    <w:t>With price change</w:t>
                  </w:r>
                </w:p>
              </w:tc>
              <w:tc>
                <w:tcPr>
                  <w:tcW w:w="2692" w:type="dxa"/>
                  <w:tcBorders>
                    <w:top w:val="single" w:sz="8" w:space="0" w:color="D6D5D5" w:themeColor="background2"/>
                    <w:bottom w:val="single" w:sz="8" w:space="0" w:color="D6D5D5" w:themeColor="background2"/>
                  </w:tcBorders>
                  <w:vAlign w:val="center"/>
                </w:tcPr>
                <w:p w14:paraId="1940F18A" w14:textId="77777777" w:rsidR="00A624A6" w:rsidRPr="001A2FA5" w:rsidRDefault="00A624A6" w:rsidP="00A624A6">
                  <w:pPr>
                    <w:pStyle w:val="TableData"/>
                  </w:pPr>
                  <w:r w:rsidRPr="001A2FA5">
                    <w:t>$</w:t>
                  </w:r>
                  <w:r>
                    <w:t>216,270</w:t>
                  </w:r>
                </w:p>
              </w:tc>
              <w:tc>
                <w:tcPr>
                  <w:tcW w:w="2692" w:type="dxa"/>
                  <w:tcBorders>
                    <w:top w:val="single" w:sz="8" w:space="0" w:color="D6D5D5" w:themeColor="background2"/>
                    <w:bottom w:val="single" w:sz="8" w:space="0" w:color="D6D5D5" w:themeColor="background2"/>
                  </w:tcBorders>
                  <w:vAlign w:val="center"/>
                </w:tcPr>
                <w:p w14:paraId="6B7EEEAE" w14:textId="77777777" w:rsidR="00A624A6" w:rsidRPr="001A2FA5" w:rsidRDefault="00A624A6" w:rsidP="00A624A6">
                  <w:pPr>
                    <w:pStyle w:val="TableData"/>
                  </w:pPr>
                  <w:r w:rsidRPr="001A2FA5">
                    <w:t>$</w:t>
                  </w:r>
                  <w:r w:rsidRPr="00D06373">
                    <w:t>647</w:t>
                  </w:r>
                  <w:r>
                    <w:t>,</w:t>
                  </w:r>
                  <w:r w:rsidRPr="00D06373">
                    <w:t>790</w:t>
                  </w:r>
                  <w:r>
                    <w:t>,</w:t>
                  </w:r>
                  <w:r w:rsidRPr="00D06373">
                    <w:t>716.81</w:t>
                  </w:r>
                </w:p>
              </w:tc>
            </w:tr>
          </w:tbl>
          <w:p w14:paraId="45D88983" w14:textId="00B24695" w:rsidR="001A2FA5" w:rsidRPr="001A2FA5" w:rsidRDefault="001A2FA5" w:rsidP="001A2FA5">
            <w:pPr>
              <w:rPr>
                <w:b/>
              </w:rPr>
            </w:pPr>
          </w:p>
        </w:tc>
        <w:tc>
          <w:tcPr>
            <w:tcW w:w="2692" w:type="dxa"/>
            <w:gridSpan w:val="2"/>
            <w:tcBorders>
              <w:bottom w:val="single" w:sz="18" w:space="0" w:color="D83D27" w:themeColor="accent2"/>
            </w:tcBorders>
            <w:vAlign w:val="center"/>
          </w:tcPr>
          <w:p w14:paraId="1F204ED1" w14:textId="0A234A8E" w:rsidR="001A2FA5" w:rsidRPr="001A2FA5" w:rsidRDefault="00A624A6" w:rsidP="001A2FA5">
            <w:pPr>
              <w:pStyle w:val="Table"/>
            </w:pPr>
            <w:r>
              <w:t>Price average</w:t>
            </w:r>
          </w:p>
        </w:tc>
        <w:tc>
          <w:tcPr>
            <w:tcW w:w="2692" w:type="dxa"/>
            <w:tcBorders>
              <w:bottom w:val="single" w:sz="18" w:space="0" w:color="D83D27" w:themeColor="accent2"/>
            </w:tcBorders>
            <w:vAlign w:val="center"/>
          </w:tcPr>
          <w:p w14:paraId="357C74CE" w14:textId="1C77B058" w:rsidR="001A2FA5" w:rsidRPr="001A2FA5" w:rsidRDefault="00A624A6" w:rsidP="001A2FA5">
            <w:pPr>
              <w:pStyle w:val="Table"/>
            </w:pPr>
            <w:r>
              <w:t>Revenue</w:t>
            </w:r>
          </w:p>
        </w:tc>
        <w:tc>
          <w:tcPr>
            <w:tcW w:w="2815" w:type="dxa"/>
            <w:gridSpan w:val="2"/>
            <w:tcBorders>
              <w:bottom w:val="single" w:sz="18" w:space="0" w:color="D83D27" w:themeColor="accent2"/>
            </w:tcBorders>
            <w:vAlign w:val="center"/>
          </w:tcPr>
          <w:p w14:paraId="0299C441" w14:textId="6FC49FCE" w:rsidR="001A2FA5" w:rsidRPr="001A2FA5" w:rsidRDefault="001A2FA5" w:rsidP="001A2FA5">
            <w:pPr>
              <w:pStyle w:val="Table"/>
            </w:pPr>
          </w:p>
        </w:tc>
      </w:tr>
      <w:tr w:rsidR="00C3569F" w14:paraId="3D8DC0B1" w14:textId="77777777" w:rsidTr="00A624A6">
        <w:trPr>
          <w:trHeight w:val="87"/>
        </w:trPr>
        <w:tc>
          <w:tcPr>
            <w:tcW w:w="10890" w:type="dxa"/>
            <w:gridSpan w:val="6"/>
          </w:tcPr>
          <w:p w14:paraId="3B8D79FD" w14:textId="77777777" w:rsidR="00C3569F" w:rsidRPr="00F34ECA" w:rsidRDefault="00C3569F" w:rsidP="00B7244E"/>
        </w:tc>
      </w:tr>
      <w:tr w:rsidR="00B50182" w14:paraId="0BE8340A" w14:textId="77777777" w:rsidTr="00A624A6">
        <w:trPr>
          <w:trHeight w:val="87"/>
        </w:trPr>
        <w:tc>
          <w:tcPr>
            <w:tcW w:w="10890" w:type="dxa"/>
            <w:gridSpan w:val="6"/>
          </w:tcPr>
          <w:p w14:paraId="022621B8" w14:textId="77777777" w:rsidR="00B50182" w:rsidRPr="00F34ECA" w:rsidRDefault="00B50182" w:rsidP="00B7244E"/>
        </w:tc>
      </w:tr>
      <w:tr w:rsidR="00C3569F" w14:paraId="1CF6A78F" w14:textId="77777777" w:rsidTr="00A624A6">
        <w:trPr>
          <w:trHeight w:val="5202"/>
        </w:trPr>
        <w:tc>
          <w:tcPr>
            <w:tcW w:w="10890" w:type="dxa"/>
            <w:gridSpan w:val="6"/>
          </w:tcPr>
          <w:p w14:paraId="66210CD8" w14:textId="77777777" w:rsidR="00C3569F" w:rsidRPr="00F34ECA" w:rsidRDefault="00C3569F" w:rsidP="00B7244E">
            <w:pPr>
              <w:pStyle w:val="Table"/>
              <w:rPr>
                <w:color w:val="D9D9D9" w:themeColor="background1" w:themeShade="D9"/>
              </w:rPr>
            </w:pPr>
            <w:r w:rsidRPr="009B5DF8">
              <w:rPr>
                <w:noProof/>
                <w:lang w:eastAsia="en-AU"/>
              </w:rPr>
              <w:drawing>
                <wp:inline distT="0" distB="0" distL="0" distR="0" wp14:anchorId="61C5E159" wp14:editId="435B7BE4">
                  <wp:extent cx="6814820" cy="4562475"/>
                  <wp:effectExtent l="0" t="0" r="5080" b="0"/>
                  <wp:docPr id="10" name="Chart 10"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14:paraId="3D86CF1F" w14:textId="77777777" w:rsidR="004A0DED" w:rsidRDefault="004A0DED" w:rsidP="00B7244E"/>
    <w:p w14:paraId="17F4F4CC" w14:textId="77777777" w:rsidR="00A624A6" w:rsidRDefault="00A624A6" w:rsidP="00B7244E"/>
    <w:p w14:paraId="1D1D484D" w14:textId="77777777" w:rsidR="00A624A6" w:rsidRDefault="00A624A6" w:rsidP="00B7244E"/>
    <w:p w14:paraId="3E5EFB9B" w14:textId="77777777" w:rsidR="00A624A6" w:rsidRDefault="00A624A6" w:rsidP="00B7244E"/>
    <w:p w14:paraId="2CDFF34F" w14:textId="77777777" w:rsidR="00A624A6" w:rsidRDefault="00A624A6" w:rsidP="00B7244E"/>
    <w:sectPr w:rsidR="00A624A6"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A1663" w14:textId="77777777" w:rsidR="00BB23F7" w:rsidRDefault="00BB23F7" w:rsidP="00B7244E">
      <w:r>
        <w:separator/>
      </w:r>
    </w:p>
  </w:endnote>
  <w:endnote w:type="continuationSeparator" w:id="0">
    <w:p w14:paraId="57D63385" w14:textId="77777777" w:rsidR="00BB23F7" w:rsidRDefault="00BB23F7" w:rsidP="00B7244E">
      <w:r>
        <w:continuationSeparator/>
      </w:r>
    </w:p>
  </w:endnote>
  <w:endnote w:type="continuationNotice" w:id="1">
    <w:p w14:paraId="7FADD317" w14:textId="77777777" w:rsidR="00BB23F7" w:rsidRDefault="00BB2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Body CS)">
    <w:altName w:val="Times New Roman"/>
    <w:charset w:val="00"/>
    <w:family w:val="roman"/>
    <w:pitch w:val="default"/>
  </w:font>
  <w:font w:name="Times New Roman (Headings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AC4F2" w14:textId="77777777" w:rsidR="00B45EF7" w:rsidRPr="00B45EF7" w:rsidRDefault="00B45EF7" w:rsidP="003D71D4">
    <w:pPr>
      <w:pStyle w:val="Footer"/>
    </w:pPr>
    <w:r w:rsidRPr="00B45EF7">
      <w:t>Year in review</w:t>
    </w:r>
    <w:r w:rsidRPr="00B45EF7">
      <w:tab/>
    </w:r>
    <w:sdt>
      <w:sdtPr>
        <w:rPr>
          <w:rStyle w:val="PageNumber"/>
        </w:rPr>
        <w:id w:val="396635694"/>
        <w:docPartObj>
          <w:docPartGallery w:val="Page Numbers (Bottom of Page)"/>
          <w:docPartUnique/>
        </w:docPartObj>
      </w:sdtPr>
      <w:sdtContent>
        <w:r w:rsidRPr="00B45EF7">
          <w:rPr>
            <w:rStyle w:val="PageNumber"/>
          </w:rPr>
          <w:fldChar w:fldCharType="begin"/>
        </w:r>
        <w:r w:rsidRPr="00B45EF7">
          <w:rPr>
            <w:rStyle w:val="PageNumber"/>
          </w:rPr>
          <w:instrText xml:space="preserve"> PAGE </w:instrText>
        </w:r>
        <w:r w:rsidRPr="00B45EF7">
          <w:rPr>
            <w:rStyle w:val="PageNumber"/>
          </w:rPr>
          <w:fldChar w:fldCharType="separate"/>
        </w:r>
        <w:r w:rsidRPr="00B45EF7">
          <w:rPr>
            <w:rStyle w:val="PageNumber"/>
          </w:rPr>
          <w:t>6</w:t>
        </w:r>
        <w:r w:rsidRPr="00B45EF7">
          <w:rPr>
            <w:rStyle w:val="PageNumber"/>
          </w:rPr>
          <w:fldChar w:fldCharType="end"/>
        </w:r>
      </w:sdtContent>
    </w:sdt>
  </w:p>
  <w:p w14:paraId="1602549A" w14:textId="77777777" w:rsidR="00AD2941" w:rsidRDefault="00AD2941" w:rsidP="003D7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3C7BE" w14:textId="77777777" w:rsidR="00BB23F7" w:rsidRDefault="00BB23F7" w:rsidP="00B7244E">
      <w:r>
        <w:separator/>
      </w:r>
    </w:p>
  </w:footnote>
  <w:footnote w:type="continuationSeparator" w:id="0">
    <w:p w14:paraId="334DB57C" w14:textId="77777777" w:rsidR="00BB23F7" w:rsidRDefault="00BB23F7" w:rsidP="00B7244E">
      <w:r>
        <w:continuationSeparator/>
      </w:r>
    </w:p>
  </w:footnote>
  <w:footnote w:type="continuationNotice" w:id="1">
    <w:p w14:paraId="4D535A05" w14:textId="77777777" w:rsidR="00BB23F7" w:rsidRDefault="00BB23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5045292"/>
      <w:docPartObj>
        <w:docPartGallery w:val="Page Numbers (Top of Page)"/>
        <w:docPartUnique/>
      </w:docPartObj>
    </w:sdtPr>
    <w:sdtContent>
      <w:p w14:paraId="2C2982D9"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D9599"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57267" w14:textId="77777777" w:rsidR="0032399A" w:rsidRDefault="0032399A" w:rsidP="00B7244E">
    <w:pPr>
      <w:pStyle w:val="Header"/>
      <w:rPr>
        <w:rStyle w:val="PageNumber"/>
      </w:rPr>
    </w:pPr>
  </w:p>
  <w:p w14:paraId="61C2BEA5"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EA2565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A3CD8"/>
    <w:multiLevelType w:val="hybridMultilevel"/>
    <w:tmpl w:val="B1AC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56C05"/>
    <w:multiLevelType w:val="multilevel"/>
    <w:tmpl w:val="95D6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C8492B"/>
    <w:multiLevelType w:val="multilevel"/>
    <w:tmpl w:val="E6CE0B1C"/>
    <w:lvl w:ilvl="0">
      <w:start w:val="1"/>
      <w:numFmt w:val="bullet"/>
      <w:pStyle w:val="Style3"/>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0581923">
    <w:abstractNumId w:val="16"/>
  </w:num>
  <w:num w:numId="2" w16cid:durableId="2087876959">
    <w:abstractNumId w:val="11"/>
  </w:num>
  <w:num w:numId="3" w16cid:durableId="1337463316">
    <w:abstractNumId w:val="20"/>
  </w:num>
  <w:num w:numId="4" w16cid:durableId="203489483">
    <w:abstractNumId w:val="12"/>
  </w:num>
  <w:num w:numId="5" w16cid:durableId="183173771">
    <w:abstractNumId w:val="10"/>
  </w:num>
  <w:num w:numId="6" w16cid:durableId="1496262083">
    <w:abstractNumId w:val="14"/>
  </w:num>
  <w:num w:numId="7" w16cid:durableId="406221445">
    <w:abstractNumId w:val="17"/>
  </w:num>
  <w:num w:numId="8" w16cid:durableId="1518958521">
    <w:abstractNumId w:val="19"/>
  </w:num>
  <w:num w:numId="9" w16cid:durableId="1311403567">
    <w:abstractNumId w:val="21"/>
  </w:num>
  <w:num w:numId="10" w16cid:durableId="65030402">
    <w:abstractNumId w:val="0"/>
  </w:num>
  <w:num w:numId="11" w16cid:durableId="1142037335">
    <w:abstractNumId w:val="1"/>
  </w:num>
  <w:num w:numId="12" w16cid:durableId="455030424">
    <w:abstractNumId w:val="2"/>
  </w:num>
  <w:num w:numId="13" w16cid:durableId="518129801">
    <w:abstractNumId w:val="3"/>
  </w:num>
  <w:num w:numId="14" w16cid:durableId="1325622219">
    <w:abstractNumId w:val="8"/>
  </w:num>
  <w:num w:numId="15" w16cid:durableId="542137095">
    <w:abstractNumId w:val="4"/>
  </w:num>
  <w:num w:numId="16" w16cid:durableId="1812596630">
    <w:abstractNumId w:val="5"/>
  </w:num>
  <w:num w:numId="17" w16cid:durableId="393551715">
    <w:abstractNumId w:val="6"/>
  </w:num>
  <w:num w:numId="18" w16cid:durableId="1047290633">
    <w:abstractNumId w:val="7"/>
  </w:num>
  <w:num w:numId="19" w16cid:durableId="721248213">
    <w:abstractNumId w:val="9"/>
  </w:num>
  <w:num w:numId="20" w16cid:durableId="299069739">
    <w:abstractNumId w:val="18"/>
  </w:num>
  <w:num w:numId="21" w16cid:durableId="176240445">
    <w:abstractNumId w:val="15"/>
  </w:num>
  <w:num w:numId="22" w16cid:durableId="13186815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F11"/>
    <w:rsid w:val="00000EF7"/>
    <w:rsid w:val="00005EAD"/>
    <w:rsid w:val="000160BE"/>
    <w:rsid w:val="0001759A"/>
    <w:rsid w:val="00017F7A"/>
    <w:rsid w:val="00021216"/>
    <w:rsid w:val="00022EDB"/>
    <w:rsid w:val="00023B43"/>
    <w:rsid w:val="000300EF"/>
    <w:rsid w:val="0004136F"/>
    <w:rsid w:val="00044129"/>
    <w:rsid w:val="00047A4E"/>
    <w:rsid w:val="00056B1A"/>
    <w:rsid w:val="00071CB3"/>
    <w:rsid w:val="00072C42"/>
    <w:rsid w:val="00073FC1"/>
    <w:rsid w:val="000749AA"/>
    <w:rsid w:val="000817EE"/>
    <w:rsid w:val="00090800"/>
    <w:rsid w:val="000928EA"/>
    <w:rsid w:val="00092BF7"/>
    <w:rsid w:val="00093A1F"/>
    <w:rsid w:val="00095E7F"/>
    <w:rsid w:val="00097B3E"/>
    <w:rsid w:val="000B53FE"/>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44FCE"/>
    <w:rsid w:val="0015019A"/>
    <w:rsid w:val="00153581"/>
    <w:rsid w:val="00157746"/>
    <w:rsid w:val="00172161"/>
    <w:rsid w:val="0018213C"/>
    <w:rsid w:val="001840CD"/>
    <w:rsid w:val="001A26FE"/>
    <w:rsid w:val="001A2FA5"/>
    <w:rsid w:val="001A3DD4"/>
    <w:rsid w:val="001A531B"/>
    <w:rsid w:val="001A6F00"/>
    <w:rsid w:val="001B28D2"/>
    <w:rsid w:val="001C353A"/>
    <w:rsid w:val="001D13FE"/>
    <w:rsid w:val="001D1DC4"/>
    <w:rsid w:val="001D2EC5"/>
    <w:rsid w:val="001E70AA"/>
    <w:rsid w:val="001F1356"/>
    <w:rsid w:val="001F3540"/>
    <w:rsid w:val="001F3EDC"/>
    <w:rsid w:val="001F4472"/>
    <w:rsid w:val="001F4E32"/>
    <w:rsid w:val="001F5CAE"/>
    <w:rsid w:val="00206327"/>
    <w:rsid w:val="00206C67"/>
    <w:rsid w:val="002076EF"/>
    <w:rsid w:val="00225E3D"/>
    <w:rsid w:val="00233294"/>
    <w:rsid w:val="002340F4"/>
    <w:rsid w:val="00235F6B"/>
    <w:rsid w:val="00236C25"/>
    <w:rsid w:val="00251DD0"/>
    <w:rsid w:val="00256297"/>
    <w:rsid w:val="00256AC7"/>
    <w:rsid w:val="00261F11"/>
    <w:rsid w:val="002624F0"/>
    <w:rsid w:val="002664EF"/>
    <w:rsid w:val="00266A61"/>
    <w:rsid w:val="00296B35"/>
    <w:rsid w:val="0029769D"/>
    <w:rsid w:val="00297847"/>
    <w:rsid w:val="00297E4C"/>
    <w:rsid w:val="002A0961"/>
    <w:rsid w:val="002A0DBF"/>
    <w:rsid w:val="002A1890"/>
    <w:rsid w:val="002A1D0A"/>
    <w:rsid w:val="002A3F50"/>
    <w:rsid w:val="002A5BA5"/>
    <w:rsid w:val="002B3517"/>
    <w:rsid w:val="002B6DDC"/>
    <w:rsid w:val="002B6ED1"/>
    <w:rsid w:val="002C0407"/>
    <w:rsid w:val="002C1524"/>
    <w:rsid w:val="002C3D62"/>
    <w:rsid w:val="002C633C"/>
    <w:rsid w:val="002D3E61"/>
    <w:rsid w:val="002D49C5"/>
    <w:rsid w:val="002E0DDD"/>
    <w:rsid w:val="002E2756"/>
    <w:rsid w:val="002E5244"/>
    <w:rsid w:val="002E5502"/>
    <w:rsid w:val="002E70EC"/>
    <w:rsid w:val="002F16CE"/>
    <w:rsid w:val="002F3F0C"/>
    <w:rsid w:val="002F56B0"/>
    <w:rsid w:val="00315FFC"/>
    <w:rsid w:val="003166B5"/>
    <w:rsid w:val="003204B4"/>
    <w:rsid w:val="00321263"/>
    <w:rsid w:val="00321AF3"/>
    <w:rsid w:val="0032399A"/>
    <w:rsid w:val="00324CF6"/>
    <w:rsid w:val="003250EA"/>
    <w:rsid w:val="00333E6A"/>
    <w:rsid w:val="003353A8"/>
    <w:rsid w:val="003361A5"/>
    <w:rsid w:val="0033759B"/>
    <w:rsid w:val="003547D1"/>
    <w:rsid w:val="0036302B"/>
    <w:rsid w:val="0037272C"/>
    <w:rsid w:val="0037798D"/>
    <w:rsid w:val="00384F04"/>
    <w:rsid w:val="0038636D"/>
    <w:rsid w:val="00387373"/>
    <w:rsid w:val="00390F1C"/>
    <w:rsid w:val="00391728"/>
    <w:rsid w:val="00392774"/>
    <w:rsid w:val="00394FEC"/>
    <w:rsid w:val="003A10AF"/>
    <w:rsid w:val="003A21CA"/>
    <w:rsid w:val="003C1D07"/>
    <w:rsid w:val="003C7515"/>
    <w:rsid w:val="003D127B"/>
    <w:rsid w:val="003D181F"/>
    <w:rsid w:val="003D4122"/>
    <w:rsid w:val="003D5CD3"/>
    <w:rsid w:val="003D630C"/>
    <w:rsid w:val="003D71D4"/>
    <w:rsid w:val="003E5D94"/>
    <w:rsid w:val="003F6A04"/>
    <w:rsid w:val="00400A5D"/>
    <w:rsid w:val="00412447"/>
    <w:rsid w:val="00415473"/>
    <w:rsid w:val="00415D62"/>
    <w:rsid w:val="0042742A"/>
    <w:rsid w:val="00430F11"/>
    <w:rsid w:val="00432FF5"/>
    <w:rsid w:val="0043454C"/>
    <w:rsid w:val="00434DEB"/>
    <w:rsid w:val="004370EB"/>
    <w:rsid w:val="004465E6"/>
    <w:rsid w:val="004522CD"/>
    <w:rsid w:val="00452462"/>
    <w:rsid w:val="00456442"/>
    <w:rsid w:val="0046144F"/>
    <w:rsid w:val="004734CE"/>
    <w:rsid w:val="004744CE"/>
    <w:rsid w:val="00475139"/>
    <w:rsid w:val="00475B12"/>
    <w:rsid w:val="00484BCA"/>
    <w:rsid w:val="00484CA7"/>
    <w:rsid w:val="00494EE9"/>
    <w:rsid w:val="004A090E"/>
    <w:rsid w:val="004A0DED"/>
    <w:rsid w:val="004A6442"/>
    <w:rsid w:val="004C2B9F"/>
    <w:rsid w:val="004C5908"/>
    <w:rsid w:val="004D0825"/>
    <w:rsid w:val="004D27CB"/>
    <w:rsid w:val="004E0C50"/>
    <w:rsid w:val="004E31F6"/>
    <w:rsid w:val="004E57A1"/>
    <w:rsid w:val="004E5C7F"/>
    <w:rsid w:val="004F333B"/>
    <w:rsid w:val="004F6E1B"/>
    <w:rsid w:val="00504D86"/>
    <w:rsid w:val="005107DC"/>
    <w:rsid w:val="00514072"/>
    <w:rsid w:val="005166E5"/>
    <w:rsid w:val="005178D0"/>
    <w:rsid w:val="00520D2C"/>
    <w:rsid w:val="005221E5"/>
    <w:rsid w:val="005222E1"/>
    <w:rsid w:val="005255E5"/>
    <w:rsid w:val="00530530"/>
    <w:rsid w:val="005309AF"/>
    <w:rsid w:val="00531F59"/>
    <w:rsid w:val="00532372"/>
    <w:rsid w:val="0053513F"/>
    <w:rsid w:val="00541BF5"/>
    <w:rsid w:val="005427F6"/>
    <w:rsid w:val="0054426D"/>
    <w:rsid w:val="00546C0B"/>
    <w:rsid w:val="00550068"/>
    <w:rsid w:val="005518C4"/>
    <w:rsid w:val="00552BC3"/>
    <w:rsid w:val="0056341A"/>
    <w:rsid w:val="005643C6"/>
    <w:rsid w:val="00567E9A"/>
    <w:rsid w:val="005708F0"/>
    <w:rsid w:val="00570A7C"/>
    <w:rsid w:val="00572FDF"/>
    <w:rsid w:val="0058196D"/>
    <w:rsid w:val="0059216F"/>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5A82"/>
    <w:rsid w:val="00606470"/>
    <w:rsid w:val="006068D2"/>
    <w:rsid w:val="00614701"/>
    <w:rsid w:val="00620D24"/>
    <w:rsid w:val="00624E0C"/>
    <w:rsid w:val="00626C5F"/>
    <w:rsid w:val="00626E2F"/>
    <w:rsid w:val="006314D5"/>
    <w:rsid w:val="0063313B"/>
    <w:rsid w:val="00654B90"/>
    <w:rsid w:val="006560DA"/>
    <w:rsid w:val="0066367C"/>
    <w:rsid w:val="0067284F"/>
    <w:rsid w:val="006A4ABE"/>
    <w:rsid w:val="006A692A"/>
    <w:rsid w:val="006A7F36"/>
    <w:rsid w:val="006C0101"/>
    <w:rsid w:val="006C60E6"/>
    <w:rsid w:val="006D1A41"/>
    <w:rsid w:val="006D33C2"/>
    <w:rsid w:val="006D5AB1"/>
    <w:rsid w:val="006E0CA6"/>
    <w:rsid w:val="006E36F0"/>
    <w:rsid w:val="006E5382"/>
    <w:rsid w:val="00701086"/>
    <w:rsid w:val="0070225B"/>
    <w:rsid w:val="00703E20"/>
    <w:rsid w:val="0070604C"/>
    <w:rsid w:val="007161C2"/>
    <w:rsid w:val="00747869"/>
    <w:rsid w:val="00752F43"/>
    <w:rsid w:val="00757285"/>
    <w:rsid w:val="00763721"/>
    <w:rsid w:val="007667FC"/>
    <w:rsid w:val="00766E44"/>
    <w:rsid w:val="007735A6"/>
    <w:rsid w:val="00780D61"/>
    <w:rsid w:val="007835FA"/>
    <w:rsid w:val="00791D0F"/>
    <w:rsid w:val="007B3515"/>
    <w:rsid w:val="007B5ECB"/>
    <w:rsid w:val="007B684A"/>
    <w:rsid w:val="007B744F"/>
    <w:rsid w:val="007C1243"/>
    <w:rsid w:val="007C4FC6"/>
    <w:rsid w:val="007C5C45"/>
    <w:rsid w:val="007D74A0"/>
    <w:rsid w:val="007E4AF1"/>
    <w:rsid w:val="007E6D49"/>
    <w:rsid w:val="007F4FB9"/>
    <w:rsid w:val="00803FEE"/>
    <w:rsid w:val="008052C7"/>
    <w:rsid w:val="008154B0"/>
    <w:rsid w:val="0081777C"/>
    <w:rsid w:val="00821B59"/>
    <w:rsid w:val="0083037D"/>
    <w:rsid w:val="0083384A"/>
    <w:rsid w:val="008400FB"/>
    <w:rsid w:val="00843B67"/>
    <w:rsid w:val="0085479B"/>
    <w:rsid w:val="00854D35"/>
    <w:rsid w:val="00857809"/>
    <w:rsid w:val="00860169"/>
    <w:rsid w:val="00867AD1"/>
    <w:rsid w:val="008704BB"/>
    <w:rsid w:val="0087060B"/>
    <w:rsid w:val="008743F9"/>
    <w:rsid w:val="00875C22"/>
    <w:rsid w:val="00876D14"/>
    <w:rsid w:val="00876F85"/>
    <w:rsid w:val="00877027"/>
    <w:rsid w:val="008776FD"/>
    <w:rsid w:val="008817F5"/>
    <w:rsid w:val="008873D4"/>
    <w:rsid w:val="008924A2"/>
    <w:rsid w:val="008A24A7"/>
    <w:rsid w:val="008A64AA"/>
    <w:rsid w:val="008A6DCC"/>
    <w:rsid w:val="008A747B"/>
    <w:rsid w:val="008A7A8F"/>
    <w:rsid w:val="008B4763"/>
    <w:rsid w:val="008C3364"/>
    <w:rsid w:val="008D02B0"/>
    <w:rsid w:val="008D1BFA"/>
    <w:rsid w:val="008D2B3A"/>
    <w:rsid w:val="008E2877"/>
    <w:rsid w:val="008E5A83"/>
    <w:rsid w:val="008F327A"/>
    <w:rsid w:val="008F33EF"/>
    <w:rsid w:val="008F4379"/>
    <w:rsid w:val="008F670A"/>
    <w:rsid w:val="00906F3D"/>
    <w:rsid w:val="00914FEE"/>
    <w:rsid w:val="00920942"/>
    <w:rsid w:val="00926B0B"/>
    <w:rsid w:val="00930D4E"/>
    <w:rsid w:val="00933950"/>
    <w:rsid w:val="00936779"/>
    <w:rsid w:val="0093678C"/>
    <w:rsid w:val="00937E3D"/>
    <w:rsid w:val="0094103B"/>
    <w:rsid w:val="00951DFD"/>
    <w:rsid w:val="00952F7D"/>
    <w:rsid w:val="009557CB"/>
    <w:rsid w:val="00957B95"/>
    <w:rsid w:val="00962443"/>
    <w:rsid w:val="009649D7"/>
    <w:rsid w:val="009777E6"/>
    <w:rsid w:val="00983EFD"/>
    <w:rsid w:val="009857E2"/>
    <w:rsid w:val="00985ACA"/>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01A"/>
    <w:rsid w:val="00A3043D"/>
    <w:rsid w:val="00A33F33"/>
    <w:rsid w:val="00A440DD"/>
    <w:rsid w:val="00A47528"/>
    <w:rsid w:val="00A532E3"/>
    <w:rsid w:val="00A624A6"/>
    <w:rsid w:val="00A676A0"/>
    <w:rsid w:val="00A73560"/>
    <w:rsid w:val="00A73B3A"/>
    <w:rsid w:val="00A76489"/>
    <w:rsid w:val="00A81B82"/>
    <w:rsid w:val="00AB3D02"/>
    <w:rsid w:val="00AB6D54"/>
    <w:rsid w:val="00AC2EEA"/>
    <w:rsid w:val="00AC3669"/>
    <w:rsid w:val="00AD180B"/>
    <w:rsid w:val="00AD2941"/>
    <w:rsid w:val="00AD30DE"/>
    <w:rsid w:val="00AE1192"/>
    <w:rsid w:val="00AE54C1"/>
    <w:rsid w:val="00AF34FB"/>
    <w:rsid w:val="00AF4F54"/>
    <w:rsid w:val="00B01188"/>
    <w:rsid w:val="00B02977"/>
    <w:rsid w:val="00B105C6"/>
    <w:rsid w:val="00B10745"/>
    <w:rsid w:val="00B17333"/>
    <w:rsid w:val="00B22851"/>
    <w:rsid w:val="00B24756"/>
    <w:rsid w:val="00B24EA1"/>
    <w:rsid w:val="00B25B2E"/>
    <w:rsid w:val="00B33538"/>
    <w:rsid w:val="00B41603"/>
    <w:rsid w:val="00B419EE"/>
    <w:rsid w:val="00B42BC4"/>
    <w:rsid w:val="00B43828"/>
    <w:rsid w:val="00B449EC"/>
    <w:rsid w:val="00B45EF7"/>
    <w:rsid w:val="00B50182"/>
    <w:rsid w:val="00B52FF1"/>
    <w:rsid w:val="00B61049"/>
    <w:rsid w:val="00B61F2A"/>
    <w:rsid w:val="00B62D04"/>
    <w:rsid w:val="00B6442C"/>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23F7"/>
    <w:rsid w:val="00BB46F5"/>
    <w:rsid w:val="00BC42D4"/>
    <w:rsid w:val="00BC758D"/>
    <w:rsid w:val="00BD10FC"/>
    <w:rsid w:val="00BE266E"/>
    <w:rsid w:val="00BE4726"/>
    <w:rsid w:val="00BE4B45"/>
    <w:rsid w:val="00BE7006"/>
    <w:rsid w:val="00BE752F"/>
    <w:rsid w:val="00BF3944"/>
    <w:rsid w:val="00C02434"/>
    <w:rsid w:val="00C03AD2"/>
    <w:rsid w:val="00C06F7E"/>
    <w:rsid w:val="00C13BE8"/>
    <w:rsid w:val="00C147A6"/>
    <w:rsid w:val="00C20B82"/>
    <w:rsid w:val="00C23F12"/>
    <w:rsid w:val="00C26908"/>
    <w:rsid w:val="00C3127F"/>
    <w:rsid w:val="00C32EBC"/>
    <w:rsid w:val="00C3569F"/>
    <w:rsid w:val="00C36920"/>
    <w:rsid w:val="00C474EB"/>
    <w:rsid w:val="00C52023"/>
    <w:rsid w:val="00C563F4"/>
    <w:rsid w:val="00C704D3"/>
    <w:rsid w:val="00C725A9"/>
    <w:rsid w:val="00C74E0C"/>
    <w:rsid w:val="00C8305B"/>
    <w:rsid w:val="00C91058"/>
    <w:rsid w:val="00C91E3A"/>
    <w:rsid w:val="00C92566"/>
    <w:rsid w:val="00C94AFE"/>
    <w:rsid w:val="00C96BA1"/>
    <w:rsid w:val="00CA418F"/>
    <w:rsid w:val="00CB3140"/>
    <w:rsid w:val="00CB72F0"/>
    <w:rsid w:val="00CD318F"/>
    <w:rsid w:val="00CD60EB"/>
    <w:rsid w:val="00CD7991"/>
    <w:rsid w:val="00CE071F"/>
    <w:rsid w:val="00CE1C22"/>
    <w:rsid w:val="00CE36C3"/>
    <w:rsid w:val="00CF15AF"/>
    <w:rsid w:val="00CF6BB5"/>
    <w:rsid w:val="00CF7320"/>
    <w:rsid w:val="00D00CF3"/>
    <w:rsid w:val="00D01E49"/>
    <w:rsid w:val="00D050DC"/>
    <w:rsid w:val="00D06373"/>
    <w:rsid w:val="00D07940"/>
    <w:rsid w:val="00D20432"/>
    <w:rsid w:val="00D2068A"/>
    <w:rsid w:val="00D21FFB"/>
    <w:rsid w:val="00D22594"/>
    <w:rsid w:val="00D32C20"/>
    <w:rsid w:val="00D42AA4"/>
    <w:rsid w:val="00D45DC4"/>
    <w:rsid w:val="00D4798A"/>
    <w:rsid w:val="00D55295"/>
    <w:rsid w:val="00D5551D"/>
    <w:rsid w:val="00D63DA0"/>
    <w:rsid w:val="00D66D6F"/>
    <w:rsid w:val="00D859BB"/>
    <w:rsid w:val="00D90F9C"/>
    <w:rsid w:val="00D9338B"/>
    <w:rsid w:val="00D95CD2"/>
    <w:rsid w:val="00D966BA"/>
    <w:rsid w:val="00DA530F"/>
    <w:rsid w:val="00DA60D5"/>
    <w:rsid w:val="00DA77ED"/>
    <w:rsid w:val="00DB07D0"/>
    <w:rsid w:val="00DB5F96"/>
    <w:rsid w:val="00DC034F"/>
    <w:rsid w:val="00DC1BE2"/>
    <w:rsid w:val="00DC280E"/>
    <w:rsid w:val="00DC2874"/>
    <w:rsid w:val="00DC3E6D"/>
    <w:rsid w:val="00DC40C2"/>
    <w:rsid w:val="00DC751B"/>
    <w:rsid w:val="00DD19E9"/>
    <w:rsid w:val="00DD1CFC"/>
    <w:rsid w:val="00DD6388"/>
    <w:rsid w:val="00DE11D2"/>
    <w:rsid w:val="00DF709B"/>
    <w:rsid w:val="00DF7595"/>
    <w:rsid w:val="00E01022"/>
    <w:rsid w:val="00E0510F"/>
    <w:rsid w:val="00E07AE3"/>
    <w:rsid w:val="00E12350"/>
    <w:rsid w:val="00E17304"/>
    <w:rsid w:val="00E23988"/>
    <w:rsid w:val="00E31DF0"/>
    <w:rsid w:val="00E33EF3"/>
    <w:rsid w:val="00E360CC"/>
    <w:rsid w:val="00E45B19"/>
    <w:rsid w:val="00E50A55"/>
    <w:rsid w:val="00E51622"/>
    <w:rsid w:val="00E55818"/>
    <w:rsid w:val="00E575A3"/>
    <w:rsid w:val="00E6750C"/>
    <w:rsid w:val="00E73E4B"/>
    <w:rsid w:val="00E744BD"/>
    <w:rsid w:val="00E77D6F"/>
    <w:rsid w:val="00E8689A"/>
    <w:rsid w:val="00E87281"/>
    <w:rsid w:val="00EA15C4"/>
    <w:rsid w:val="00EA1BBC"/>
    <w:rsid w:val="00EB0C6C"/>
    <w:rsid w:val="00EB17CF"/>
    <w:rsid w:val="00EB20FC"/>
    <w:rsid w:val="00EB61D9"/>
    <w:rsid w:val="00EC3B2F"/>
    <w:rsid w:val="00ED561B"/>
    <w:rsid w:val="00ED5A5C"/>
    <w:rsid w:val="00EE6114"/>
    <w:rsid w:val="00EE65FF"/>
    <w:rsid w:val="00EE76C7"/>
    <w:rsid w:val="00EF4C41"/>
    <w:rsid w:val="00EF6690"/>
    <w:rsid w:val="00F00FF2"/>
    <w:rsid w:val="00F014B9"/>
    <w:rsid w:val="00F0605D"/>
    <w:rsid w:val="00F111DC"/>
    <w:rsid w:val="00F11820"/>
    <w:rsid w:val="00F1761E"/>
    <w:rsid w:val="00F2312E"/>
    <w:rsid w:val="00F23A48"/>
    <w:rsid w:val="00F260D3"/>
    <w:rsid w:val="00F31B08"/>
    <w:rsid w:val="00F34ECA"/>
    <w:rsid w:val="00F438DC"/>
    <w:rsid w:val="00F4715A"/>
    <w:rsid w:val="00F54257"/>
    <w:rsid w:val="00F612F5"/>
    <w:rsid w:val="00F616A6"/>
    <w:rsid w:val="00F6267B"/>
    <w:rsid w:val="00F705BA"/>
    <w:rsid w:val="00F72251"/>
    <w:rsid w:val="00F74F95"/>
    <w:rsid w:val="00F821F2"/>
    <w:rsid w:val="00F82E92"/>
    <w:rsid w:val="00F831BE"/>
    <w:rsid w:val="00F85A46"/>
    <w:rsid w:val="00F86C35"/>
    <w:rsid w:val="00F92B2C"/>
    <w:rsid w:val="00FA2EE6"/>
    <w:rsid w:val="00FA5BC1"/>
    <w:rsid w:val="00FB0D9C"/>
    <w:rsid w:val="00FB2B94"/>
    <w:rsid w:val="00FC0A7D"/>
    <w:rsid w:val="00FC37E2"/>
    <w:rsid w:val="00FC398F"/>
    <w:rsid w:val="00FC3CB4"/>
    <w:rsid w:val="00FD3E77"/>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8F3EE"/>
  <w15:chartTrackingRefBased/>
  <w15:docId w15:val="{5D5BAE85-14FE-4AA4-8567-2034D509B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D71D4"/>
    <w:rPr>
      <w:sz w:val="22"/>
      <w:szCs w:val="28"/>
    </w:rPr>
  </w:style>
  <w:style w:type="paragraph" w:styleId="Heading1">
    <w:name w:val="heading 1"/>
    <w:basedOn w:val="Normal"/>
    <w:next w:val="Normal"/>
    <w:link w:val="Heading1Char"/>
    <w:qFormat/>
    <w:rsid w:val="00747869"/>
    <w:pPr>
      <w:spacing w:after="240"/>
      <w:outlineLvl w:val="0"/>
    </w:pPr>
    <w:rPr>
      <w:rFonts w:cs="Times New Roman (Body CS)"/>
      <w:caps/>
      <w:spacing w:val="40"/>
      <w:sz w:val="48"/>
      <w:szCs w:val="48"/>
    </w:rPr>
  </w:style>
  <w:style w:type="paragraph" w:styleId="Heading2">
    <w:name w:val="heading 2"/>
    <w:basedOn w:val="Normal"/>
    <w:next w:val="Normal"/>
    <w:link w:val="Heading2Char"/>
    <w:uiPriority w:val="1"/>
    <w:qFormat/>
    <w:rsid w:val="00B45EF7"/>
    <w:pPr>
      <w:spacing w:before="480" w:after="360"/>
      <w:ind w:left="360" w:right="360"/>
      <w:outlineLvl w:val="1"/>
    </w:pPr>
    <w:rPr>
      <w:caps/>
      <w:color w:val="FFFFFF" w:themeColor="background1"/>
      <w:spacing w:val="20"/>
      <w:szCs w:val="36"/>
    </w:rPr>
  </w:style>
  <w:style w:type="paragraph" w:styleId="Heading3">
    <w:name w:val="heading 3"/>
    <w:basedOn w:val="Normal"/>
    <w:next w:val="Normal"/>
    <w:link w:val="Heading3Char"/>
    <w:uiPriority w:val="2"/>
    <w:qFormat/>
    <w:rsid w:val="00BD10FC"/>
    <w:pPr>
      <w:spacing w:before="240" w:after="240"/>
      <w:outlineLvl w:val="2"/>
    </w:pPr>
    <w:rPr>
      <w:caps/>
      <w:spacing w:val="20"/>
    </w:rPr>
  </w:style>
  <w:style w:type="paragraph" w:styleId="Heading4">
    <w:name w:val="heading 4"/>
    <w:basedOn w:val="Subtitle"/>
    <w:next w:val="Normal"/>
    <w:link w:val="Heading4Char"/>
    <w:uiPriority w:val="9"/>
    <w:qFormat/>
    <w:rsid w:val="00DF7595"/>
    <w:pPr>
      <w:jc w:val="cente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semiHidden/>
    <w:rsid w:val="00E77D6F"/>
    <w:pPr>
      <w:ind w:right="360"/>
      <w:jc w:val="left"/>
    </w:pPr>
    <w:rPr>
      <w:color w:val="5E5E5E" w:themeColor="text2"/>
    </w:rPr>
  </w:style>
  <w:style w:type="character" w:customStyle="1" w:styleId="Heading1Char">
    <w:name w:val="Heading 1 Char"/>
    <w:basedOn w:val="DefaultParagraphFont"/>
    <w:link w:val="Heading1"/>
    <w:rsid w:val="00747869"/>
    <w:rPr>
      <w:rFonts w:ascii="Aptos" w:hAnsi="Aptos" w:cs="Times New Roman (Body CS)"/>
      <w:caps/>
      <w:spacing w:val="40"/>
      <w:sz w:val="48"/>
      <w:szCs w:val="48"/>
    </w:rPr>
  </w:style>
  <w:style w:type="character" w:customStyle="1" w:styleId="Heading2Char">
    <w:name w:val="Heading 2 Char"/>
    <w:basedOn w:val="DefaultParagraphFont"/>
    <w:link w:val="Heading2"/>
    <w:uiPriority w:val="1"/>
    <w:rsid w:val="00B45EF7"/>
    <w:rPr>
      <w:caps/>
      <w:color w:val="FFFFFF" w:themeColor="background1"/>
      <w:spacing w:val="20"/>
      <w:sz w:val="22"/>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3D71D4"/>
    <w:pPr>
      <w:tabs>
        <w:tab w:val="right" w:pos="10710"/>
      </w:tabs>
    </w:pPr>
    <w:rPr>
      <w:rFonts w:cs="Times New Roman (Body CS)"/>
      <w:caps/>
      <w:color w:val="5E5E5E" w:themeColor="text2"/>
      <w:spacing w:val="20"/>
      <w:sz w:val="16"/>
    </w:rPr>
  </w:style>
  <w:style w:type="character" w:customStyle="1" w:styleId="FooterChar">
    <w:name w:val="Footer Char"/>
    <w:basedOn w:val="DefaultParagraphFont"/>
    <w:link w:val="Footer"/>
    <w:uiPriority w:val="99"/>
    <w:rsid w:val="003D71D4"/>
    <w:rPr>
      <w:rFonts w:cs="Times New Roman (Body CS)"/>
      <w:caps/>
      <w:color w:val="5E5E5E" w:themeColor="text2"/>
      <w:spacing w:val="20"/>
      <w:sz w:val="16"/>
      <w:szCs w:val="28"/>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D10FC"/>
    <w:rPr>
      <w:caps/>
      <w:spacing w:val="20"/>
      <w:sz w:val="22"/>
      <w:szCs w:val="28"/>
    </w:rPr>
  </w:style>
  <w:style w:type="paragraph" w:styleId="Quote">
    <w:name w:val="Quote"/>
    <w:basedOn w:val="Normal"/>
    <w:next w:val="Normal"/>
    <w:link w:val="QuoteChar"/>
    <w:uiPriority w:val="4"/>
    <w:qFormat/>
    <w:rsid w:val="00B50182"/>
    <w:pPr>
      <w:ind w:left="720" w:right="720"/>
    </w:pPr>
    <w:rPr>
      <w:color w:val="FFFFFF" w:themeColor="background1"/>
      <w:sz w:val="40"/>
      <w:szCs w:val="96"/>
    </w:rPr>
  </w:style>
  <w:style w:type="character" w:customStyle="1" w:styleId="QuoteChar">
    <w:name w:val="Quote Char"/>
    <w:basedOn w:val="DefaultParagraphFont"/>
    <w:link w:val="Quote"/>
    <w:uiPriority w:val="4"/>
    <w:rsid w:val="00B50182"/>
    <w:rPr>
      <w:rFonts w:ascii="Aptos" w:hAnsi="Aptos"/>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B50182"/>
    <w:pPr>
      <w:spacing w:before="240" w:after="120"/>
      <w:contextualSpacing/>
    </w:pPr>
    <w:rPr>
      <w:rFonts w:eastAsiaTheme="majorEastAsia" w:cs="Times New Roman (Headings CS)"/>
      <w:caps/>
      <w:spacing w:val="50"/>
      <w:kern w:val="28"/>
      <w:sz w:val="72"/>
      <w:szCs w:val="56"/>
    </w:rPr>
  </w:style>
  <w:style w:type="character" w:customStyle="1" w:styleId="TitleChar">
    <w:name w:val="Title Char"/>
    <w:basedOn w:val="DefaultParagraphFont"/>
    <w:link w:val="Title"/>
    <w:uiPriority w:val="10"/>
    <w:rsid w:val="00B50182"/>
    <w:rPr>
      <w:rFonts w:ascii="Aptos" w:eastAsiaTheme="majorEastAsia" w:hAnsi="Aptos" w:cs="Times New Roman (Headings CS)"/>
      <w:caps/>
      <w:spacing w:val="50"/>
      <w:kern w:val="28"/>
      <w:sz w:val="72"/>
      <w:szCs w:val="56"/>
    </w:rPr>
  </w:style>
  <w:style w:type="paragraph" w:styleId="Subtitle">
    <w:name w:val="Subtitle"/>
    <w:basedOn w:val="Normal"/>
    <w:next w:val="Normal"/>
    <w:link w:val="SubtitleChar"/>
    <w:uiPriority w:val="11"/>
    <w:qFormat/>
    <w:rsid w:val="003166B5"/>
    <w:pPr>
      <w:numPr>
        <w:ilvl w:val="1"/>
      </w:numPr>
    </w:pPr>
    <w:rPr>
      <w:rFonts w:eastAsiaTheme="minorEastAsia" w:cs="Times New Roman (Body CS)"/>
      <w:caps/>
      <w:spacing w:val="20"/>
      <w:szCs w:val="22"/>
    </w:rPr>
  </w:style>
  <w:style w:type="character" w:customStyle="1" w:styleId="SubtitleChar">
    <w:name w:val="Subtitle Char"/>
    <w:basedOn w:val="DefaultParagraphFont"/>
    <w:link w:val="Subtitle"/>
    <w:uiPriority w:val="11"/>
    <w:rsid w:val="003166B5"/>
    <w:rPr>
      <w:rFonts w:ascii="Aptos" w:eastAsiaTheme="minorEastAsia" w:hAnsi="Aptos" w:cs="Times New Roman (Body CS)"/>
      <w:caps/>
      <w:spacing w:val="20"/>
      <w:szCs w:val="22"/>
    </w:rPr>
  </w:style>
  <w:style w:type="paragraph" w:customStyle="1" w:styleId="NormalWhite">
    <w:name w:val="Normal White"/>
    <w:basedOn w:val="Normal"/>
    <w:uiPriority w:val="6"/>
    <w:qFormat/>
    <w:rsid w:val="00321263"/>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0160BE"/>
    <w:pPr>
      <w:spacing w:after="240"/>
    </w:pPr>
    <w:rPr>
      <w:rFonts w:cs="Times New Roman (Body CS)"/>
      <w:caps/>
      <w:color w:val="FFFFFF" w:themeColor="background1"/>
      <w:spacing w:val="20"/>
      <w:sz w:val="16"/>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semiHidden/>
    <w:rsid w:val="00C3569F"/>
    <w:pPr>
      <w:spacing w:after="240"/>
    </w:pPr>
  </w:style>
  <w:style w:type="character" w:customStyle="1" w:styleId="Heading4Char">
    <w:name w:val="Heading 4 Char"/>
    <w:basedOn w:val="DefaultParagraphFont"/>
    <w:link w:val="Heading4"/>
    <w:uiPriority w:val="9"/>
    <w:rsid w:val="00DF7595"/>
    <w:rPr>
      <w:rFonts w:eastAsiaTheme="minorEastAsia" w:cs="Times New Roman (Body CS)"/>
      <w:caps/>
      <w:spacing w:val="20"/>
      <w:sz w:val="22"/>
      <w:szCs w:val="22"/>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456442"/>
    <w:rPr>
      <w:color w:val="FFFFFF" w:themeColor="background1"/>
    </w:rPr>
  </w:style>
  <w:style w:type="paragraph" w:customStyle="1" w:styleId="Normalwithindent">
    <w:name w:val="Normal with indent"/>
    <w:basedOn w:val="Normal"/>
    <w:uiPriority w:val="6"/>
    <w:rsid w:val="000928EA"/>
    <w:pPr>
      <w:framePr w:hSpace="180" w:wrap="around" w:vAnchor="text" w:hAnchor="text" w:y="1"/>
      <w:ind w:left="288"/>
    </w:pPr>
  </w:style>
  <w:style w:type="paragraph" w:customStyle="1" w:styleId="Style2">
    <w:name w:val="Style2"/>
    <w:basedOn w:val="Company"/>
    <w:uiPriority w:val="6"/>
    <w:semiHidden/>
    <w:rsid w:val="00B61F2A"/>
    <w:pPr>
      <w:framePr w:hSpace="180" w:wrap="around" w:vAnchor="text" w:hAnchor="text" w:y="1"/>
      <w:spacing w:before="240"/>
    </w:pPr>
    <w:rPr>
      <w:color w:val="000000" w:themeColor="text1"/>
      <w:sz w:val="22"/>
    </w:rPr>
  </w:style>
  <w:style w:type="paragraph" w:customStyle="1" w:styleId="Style3">
    <w:name w:val="Style3"/>
    <w:basedOn w:val="Heading2"/>
    <w:uiPriority w:val="6"/>
    <w:semiHidden/>
    <w:rsid w:val="008A747B"/>
    <w:pPr>
      <w:framePr w:hSpace="180" w:wrap="around" w:vAnchor="text" w:hAnchor="text" w:y="1"/>
      <w:numPr>
        <w:numId w:val="20"/>
      </w:numPr>
      <w:spacing w:before="120"/>
    </w:pPr>
    <w:rPr>
      <w:b/>
      <w:bCs/>
      <w:szCs w:val="32"/>
    </w:rPr>
  </w:style>
  <w:style w:type="paragraph" w:customStyle="1" w:styleId="Style4">
    <w:name w:val="Style4"/>
    <w:basedOn w:val="Style2"/>
    <w:uiPriority w:val="6"/>
    <w:semiHidden/>
    <w:rsid w:val="00747869"/>
    <w:pPr>
      <w:framePr w:wrap="around"/>
      <w:spacing w:before="480" w:after="360"/>
      <w:ind w:left="360" w:right="360"/>
    </w:pPr>
    <w:rPr>
      <w:color w:val="FFFFFF" w:themeColor="background1"/>
    </w:rPr>
  </w:style>
  <w:style w:type="paragraph" w:styleId="ListBullet">
    <w:name w:val="List Bullet"/>
    <w:basedOn w:val="Normal"/>
    <w:uiPriority w:val="99"/>
    <w:rsid w:val="00B45EF7"/>
    <w:pPr>
      <w:numPr>
        <w:numId w:val="19"/>
      </w:numPr>
      <w:spacing w:before="120"/>
      <w:ind w:left="720" w:right="360"/>
    </w:pPr>
  </w:style>
  <w:style w:type="character" w:customStyle="1" w:styleId="Bold">
    <w:name w:val="Bold"/>
    <w:uiPriority w:val="1"/>
    <w:rsid w:val="00B45EF7"/>
    <w:rPr>
      <w:b/>
    </w:rPr>
  </w:style>
  <w:style w:type="paragraph" w:customStyle="1" w:styleId="Graphicsanchor">
    <w:name w:val="Graphics anchor"/>
    <w:basedOn w:val="Normal"/>
    <w:uiPriority w:val="6"/>
    <w:rsid w:val="00DF7595"/>
    <w:rPr>
      <w:sz w:val="2"/>
      <w:szCs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4676">
      <w:bodyDiv w:val="1"/>
      <w:marLeft w:val="0"/>
      <w:marRight w:val="0"/>
      <w:marTop w:val="0"/>
      <w:marBottom w:val="0"/>
      <w:divBdr>
        <w:top w:val="none" w:sz="0" w:space="0" w:color="auto"/>
        <w:left w:val="none" w:sz="0" w:space="0" w:color="auto"/>
        <w:bottom w:val="none" w:sz="0" w:space="0" w:color="auto"/>
        <w:right w:val="none" w:sz="0" w:space="0" w:color="auto"/>
      </w:divBdr>
    </w:div>
    <w:div w:id="208225708">
      <w:bodyDiv w:val="1"/>
      <w:marLeft w:val="0"/>
      <w:marRight w:val="0"/>
      <w:marTop w:val="0"/>
      <w:marBottom w:val="0"/>
      <w:divBdr>
        <w:top w:val="none" w:sz="0" w:space="0" w:color="auto"/>
        <w:left w:val="none" w:sz="0" w:space="0" w:color="auto"/>
        <w:bottom w:val="none" w:sz="0" w:space="0" w:color="auto"/>
        <w:right w:val="none" w:sz="0" w:space="0" w:color="auto"/>
      </w:divBdr>
      <w:divsChild>
        <w:div w:id="703095919">
          <w:marLeft w:val="0"/>
          <w:marRight w:val="0"/>
          <w:marTop w:val="0"/>
          <w:marBottom w:val="0"/>
          <w:divBdr>
            <w:top w:val="none" w:sz="0" w:space="0" w:color="auto"/>
            <w:left w:val="none" w:sz="0" w:space="0" w:color="auto"/>
            <w:bottom w:val="none" w:sz="0" w:space="0" w:color="auto"/>
            <w:right w:val="none" w:sz="0" w:space="0" w:color="auto"/>
          </w:divBdr>
          <w:divsChild>
            <w:div w:id="13482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1564">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742">
      <w:bodyDiv w:val="1"/>
      <w:marLeft w:val="0"/>
      <w:marRight w:val="0"/>
      <w:marTop w:val="0"/>
      <w:marBottom w:val="0"/>
      <w:divBdr>
        <w:top w:val="none" w:sz="0" w:space="0" w:color="auto"/>
        <w:left w:val="none" w:sz="0" w:space="0" w:color="auto"/>
        <w:bottom w:val="none" w:sz="0" w:space="0" w:color="auto"/>
        <w:right w:val="none" w:sz="0" w:space="0" w:color="auto"/>
      </w:divBdr>
    </w:div>
    <w:div w:id="739526119">
      <w:bodyDiv w:val="1"/>
      <w:marLeft w:val="0"/>
      <w:marRight w:val="0"/>
      <w:marTop w:val="0"/>
      <w:marBottom w:val="0"/>
      <w:divBdr>
        <w:top w:val="none" w:sz="0" w:space="0" w:color="auto"/>
        <w:left w:val="none" w:sz="0" w:space="0" w:color="auto"/>
        <w:bottom w:val="none" w:sz="0" w:space="0" w:color="auto"/>
        <w:right w:val="none" w:sz="0" w:space="0" w:color="auto"/>
      </w:divBdr>
    </w:div>
    <w:div w:id="865404692">
      <w:bodyDiv w:val="1"/>
      <w:marLeft w:val="0"/>
      <w:marRight w:val="0"/>
      <w:marTop w:val="0"/>
      <w:marBottom w:val="0"/>
      <w:divBdr>
        <w:top w:val="none" w:sz="0" w:space="0" w:color="auto"/>
        <w:left w:val="none" w:sz="0" w:space="0" w:color="auto"/>
        <w:bottom w:val="none" w:sz="0" w:space="0" w:color="auto"/>
        <w:right w:val="none" w:sz="0" w:space="0" w:color="auto"/>
      </w:divBdr>
    </w:div>
    <w:div w:id="968779202">
      <w:bodyDiv w:val="1"/>
      <w:marLeft w:val="0"/>
      <w:marRight w:val="0"/>
      <w:marTop w:val="0"/>
      <w:marBottom w:val="0"/>
      <w:divBdr>
        <w:top w:val="none" w:sz="0" w:space="0" w:color="auto"/>
        <w:left w:val="none" w:sz="0" w:space="0" w:color="auto"/>
        <w:bottom w:val="none" w:sz="0" w:space="0" w:color="auto"/>
        <w:right w:val="none" w:sz="0" w:space="0" w:color="auto"/>
      </w:divBdr>
      <w:divsChild>
        <w:div w:id="618221895">
          <w:marLeft w:val="0"/>
          <w:marRight w:val="0"/>
          <w:marTop w:val="0"/>
          <w:marBottom w:val="0"/>
          <w:divBdr>
            <w:top w:val="none" w:sz="0" w:space="0" w:color="auto"/>
            <w:left w:val="none" w:sz="0" w:space="0" w:color="auto"/>
            <w:bottom w:val="none" w:sz="0" w:space="0" w:color="auto"/>
            <w:right w:val="none" w:sz="0" w:space="0" w:color="auto"/>
          </w:divBdr>
          <w:divsChild>
            <w:div w:id="9945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2989599">
      <w:bodyDiv w:val="1"/>
      <w:marLeft w:val="0"/>
      <w:marRight w:val="0"/>
      <w:marTop w:val="0"/>
      <w:marBottom w:val="0"/>
      <w:divBdr>
        <w:top w:val="none" w:sz="0" w:space="0" w:color="auto"/>
        <w:left w:val="none" w:sz="0" w:space="0" w:color="auto"/>
        <w:bottom w:val="none" w:sz="0" w:space="0" w:color="auto"/>
        <w:right w:val="none" w:sz="0" w:space="0" w:color="auto"/>
      </w:divBdr>
    </w:div>
    <w:div w:id="1174108529">
      <w:bodyDiv w:val="1"/>
      <w:marLeft w:val="0"/>
      <w:marRight w:val="0"/>
      <w:marTop w:val="0"/>
      <w:marBottom w:val="0"/>
      <w:divBdr>
        <w:top w:val="none" w:sz="0" w:space="0" w:color="auto"/>
        <w:left w:val="none" w:sz="0" w:space="0" w:color="auto"/>
        <w:bottom w:val="none" w:sz="0" w:space="0" w:color="auto"/>
        <w:right w:val="none" w:sz="0" w:space="0" w:color="auto"/>
      </w:divBdr>
    </w:div>
    <w:div w:id="1184980785">
      <w:bodyDiv w:val="1"/>
      <w:marLeft w:val="0"/>
      <w:marRight w:val="0"/>
      <w:marTop w:val="0"/>
      <w:marBottom w:val="0"/>
      <w:divBdr>
        <w:top w:val="none" w:sz="0" w:space="0" w:color="auto"/>
        <w:left w:val="none" w:sz="0" w:space="0" w:color="auto"/>
        <w:bottom w:val="none" w:sz="0" w:space="0" w:color="auto"/>
        <w:right w:val="none" w:sz="0" w:space="0" w:color="auto"/>
      </w:divBdr>
    </w:div>
    <w:div w:id="1253389216">
      <w:bodyDiv w:val="1"/>
      <w:marLeft w:val="0"/>
      <w:marRight w:val="0"/>
      <w:marTop w:val="0"/>
      <w:marBottom w:val="0"/>
      <w:divBdr>
        <w:top w:val="none" w:sz="0" w:space="0" w:color="auto"/>
        <w:left w:val="none" w:sz="0" w:space="0" w:color="auto"/>
        <w:bottom w:val="none" w:sz="0" w:space="0" w:color="auto"/>
        <w:right w:val="none" w:sz="0" w:space="0" w:color="auto"/>
      </w:divBdr>
    </w:div>
    <w:div w:id="1360666635">
      <w:bodyDiv w:val="1"/>
      <w:marLeft w:val="0"/>
      <w:marRight w:val="0"/>
      <w:marTop w:val="0"/>
      <w:marBottom w:val="0"/>
      <w:divBdr>
        <w:top w:val="none" w:sz="0" w:space="0" w:color="auto"/>
        <w:left w:val="none" w:sz="0" w:space="0" w:color="auto"/>
        <w:bottom w:val="none" w:sz="0" w:space="0" w:color="auto"/>
        <w:right w:val="none" w:sz="0" w:space="0" w:color="auto"/>
      </w:divBdr>
    </w:div>
    <w:div w:id="1517621279">
      <w:bodyDiv w:val="1"/>
      <w:marLeft w:val="0"/>
      <w:marRight w:val="0"/>
      <w:marTop w:val="0"/>
      <w:marBottom w:val="0"/>
      <w:divBdr>
        <w:top w:val="none" w:sz="0" w:space="0" w:color="auto"/>
        <w:left w:val="none" w:sz="0" w:space="0" w:color="auto"/>
        <w:bottom w:val="none" w:sz="0" w:space="0" w:color="auto"/>
        <w:right w:val="none" w:sz="0" w:space="0" w:color="auto"/>
      </w:divBdr>
    </w:div>
    <w:div w:id="1567449417">
      <w:bodyDiv w:val="1"/>
      <w:marLeft w:val="0"/>
      <w:marRight w:val="0"/>
      <w:marTop w:val="0"/>
      <w:marBottom w:val="0"/>
      <w:divBdr>
        <w:top w:val="none" w:sz="0" w:space="0" w:color="auto"/>
        <w:left w:val="none" w:sz="0" w:space="0" w:color="auto"/>
        <w:bottom w:val="none" w:sz="0" w:space="0" w:color="auto"/>
        <w:right w:val="none" w:sz="0" w:space="0" w:color="auto"/>
      </w:divBdr>
    </w:div>
    <w:div w:id="1902518916">
      <w:bodyDiv w:val="1"/>
      <w:marLeft w:val="0"/>
      <w:marRight w:val="0"/>
      <w:marTop w:val="0"/>
      <w:marBottom w:val="0"/>
      <w:divBdr>
        <w:top w:val="none" w:sz="0" w:space="0" w:color="auto"/>
        <w:left w:val="none" w:sz="0" w:space="0" w:color="auto"/>
        <w:bottom w:val="none" w:sz="0" w:space="0" w:color="auto"/>
        <w:right w:val="none" w:sz="0" w:space="0" w:color="auto"/>
      </w:divBdr>
    </w:div>
    <w:div w:id="1949778975">
      <w:bodyDiv w:val="1"/>
      <w:marLeft w:val="0"/>
      <w:marRight w:val="0"/>
      <w:marTop w:val="0"/>
      <w:marBottom w:val="0"/>
      <w:divBdr>
        <w:top w:val="none" w:sz="0" w:space="0" w:color="auto"/>
        <w:left w:val="none" w:sz="0" w:space="0" w:color="auto"/>
        <w:bottom w:val="none" w:sz="0" w:space="0" w:color="auto"/>
        <w:right w:val="none" w:sz="0" w:space="0" w:color="auto"/>
      </w:divBdr>
    </w:div>
    <w:div w:id="213490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chart" Target="charts/chart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le\AppData\Roaming\Microsoft\Templates\Bold%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j-lt"/>
                <a:ea typeface="+mn-ea"/>
                <a:cs typeface="+mn-cs"/>
              </a:defRPr>
            </a:pPr>
            <a:r>
              <a:rPr lang="en-US">
                <a:latin typeface="+mj-lt"/>
              </a:rPr>
              <a:t>Year-over-year costs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j-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cost</c:v>
                </c:pt>
              </c:strCache>
            </c:strRef>
          </c:tx>
          <c:spPr>
            <a:solidFill>
              <a:schemeClr val="tx1"/>
            </a:solidFill>
            <a:ln>
              <a:noFill/>
            </a:ln>
            <a:effectLst/>
          </c:spPr>
          <c:invertIfNegative val="0"/>
          <c:cat>
            <c:strRef>
              <c:f>Sheet1!$A$2:$A$4</c:f>
              <c:strCache>
                <c:ptCount val="3"/>
                <c:pt idx="0">
                  <c:v>Analyst</c:v>
                </c:pt>
                <c:pt idx="1">
                  <c:v>Electricity</c:v>
                </c:pt>
                <c:pt idx="2">
                  <c:v>Internet</c:v>
                </c:pt>
              </c:strCache>
            </c:strRef>
          </c:cat>
          <c:val>
            <c:numRef>
              <c:f>Sheet1!$B$2:$B$4</c:f>
              <c:numCache>
                <c:formatCode>"$"#,##0_);[Red]\("$"#,##0\)</c:formatCode>
                <c:ptCount val="3"/>
                <c:pt idx="0">
                  <c:v>52400</c:v>
                </c:pt>
                <c:pt idx="1">
                  <c:v>293.44</c:v>
                </c:pt>
                <c:pt idx="2">
                  <c:v>115.28</c:v>
                </c:pt>
              </c:numCache>
            </c:numRef>
          </c:val>
          <c:extLst>
            <c:ext xmlns:c16="http://schemas.microsoft.com/office/drawing/2014/chart" uri="{C3380CC4-5D6E-409C-BE32-E72D297353CC}">
              <c16:uniqueId val="{00000000-6360-4942-B287-07CA499AD6EE}"/>
            </c:ext>
          </c:extLst>
        </c:ser>
        <c:ser>
          <c:idx val="1"/>
          <c:order val="1"/>
          <c:tx>
            <c:strRef>
              <c:f>Sheet1!$C$1</c:f>
              <c:strCache>
                <c:ptCount val="1"/>
                <c:pt idx="0">
                  <c:v>hours</c:v>
                </c:pt>
              </c:strCache>
            </c:strRef>
          </c:tx>
          <c:spPr>
            <a:solidFill>
              <a:schemeClr val="bg2">
                <a:lumMod val="90000"/>
              </a:schemeClr>
            </a:solidFill>
            <a:ln>
              <a:noFill/>
            </a:ln>
            <a:effectLst/>
          </c:spPr>
          <c:invertIfNegative val="0"/>
          <c:cat>
            <c:strRef>
              <c:f>Sheet1!$A$2:$A$4</c:f>
              <c:strCache>
                <c:ptCount val="3"/>
                <c:pt idx="0">
                  <c:v>Analyst</c:v>
                </c:pt>
                <c:pt idx="1">
                  <c:v>Electricity</c:v>
                </c:pt>
                <c:pt idx="2">
                  <c:v>Internet</c:v>
                </c:pt>
              </c:strCache>
            </c:strRef>
          </c:cat>
          <c:val>
            <c:numRef>
              <c:f>Sheet1!$C$2:$C$4</c:f>
              <c:numCache>
                <c:formatCode>0.00</c:formatCode>
                <c:ptCount val="3"/>
                <c:pt idx="0">
                  <c:v>1048</c:v>
                </c:pt>
                <c:pt idx="1">
                  <c:v>1048</c:v>
                </c:pt>
                <c:pt idx="2">
                  <c:v>1048</c:v>
                </c:pt>
              </c:numCache>
            </c:numRef>
          </c:val>
          <c:extLst>
            <c:ext xmlns:c16="http://schemas.microsoft.com/office/drawing/2014/chart" uri="{C3380CC4-5D6E-409C-BE32-E72D297353CC}">
              <c16:uniqueId val="{00000001-6360-4942-B287-07CA499AD6EE}"/>
            </c:ext>
          </c:extLst>
        </c:ser>
        <c:dLbls>
          <c:showLegendKey val="0"/>
          <c:showVal val="0"/>
          <c:showCatName val="0"/>
          <c:showSerName val="0"/>
          <c:showPercent val="0"/>
          <c:showBubbleSize val="0"/>
        </c:dLbls>
        <c:gapWidth val="219"/>
        <c:overlap val="-27"/>
        <c:axId val="1158674543"/>
        <c:axId val="928933407"/>
      </c:barChart>
      <c:catAx>
        <c:axId val="115867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928933407"/>
        <c:crosses val="autoZero"/>
        <c:auto val="1"/>
        <c:lblAlgn val="ctr"/>
        <c:lblOffset val="100"/>
        <c:noMultiLvlLbl val="0"/>
      </c:catAx>
      <c:valAx>
        <c:axId val="928933407"/>
        <c:scaling>
          <c:orientation val="minMax"/>
        </c:scaling>
        <c:delete val="0"/>
        <c:axPos val="l"/>
        <c:majorGridlines>
          <c:spPr>
            <a:ln w="9525" cap="flat" cmpd="sng" algn="ctr">
              <a:solidFill>
                <a:schemeClr val="tx1">
                  <a:lumMod val="15000"/>
                  <a:lumOff val="85000"/>
                </a:schemeClr>
              </a:solidFill>
              <a:round/>
            </a:ln>
            <a:effectLst/>
          </c:spPr>
        </c:majorGridlines>
        <c:numFmt formatCode="[&gt;999999]\ #,,&quot;M&quot;;#,&quot;K&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158674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mn-l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j-lt"/>
                <a:ea typeface="+mn-ea"/>
                <a:cs typeface="+mn-cs"/>
              </a:defRPr>
            </a:pPr>
            <a:r>
              <a:rPr lang="en-US">
                <a:latin typeface="+mj-lt"/>
              </a:rPr>
              <a:t>Year-over-year costs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j-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current price</c:v>
                </c:pt>
              </c:strCache>
            </c:strRef>
          </c:tx>
          <c:spPr>
            <a:solidFill>
              <a:schemeClr val="tx1"/>
            </a:solidFill>
            <a:ln>
              <a:noFill/>
            </a:ln>
            <a:effectLst/>
          </c:spPr>
          <c:invertIfNegative val="0"/>
          <c:cat>
            <c:strRef>
              <c:f>Sheet1!$A$2:$A$3</c:f>
              <c:strCache>
                <c:ptCount val="2"/>
                <c:pt idx="0">
                  <c:v>current price</c:v>
                </c:pt>
                <c:pt idx="1">
                  <c:v>with price change</c:v>
                </c:pt>
              </c:strCache>
            </c:strRef>
          </c:cat>
          <c:val>
            <c:numRef>
              <c:f>Sheet1!$B$2:$B$3</c:f>
              <c:numCache>
                <c:formatCode>"$"#,##0_);[Red]\("$"#,##0\)</c:formatCode>
                <c:ptCount val="2"/>
                <c:pt idx="0">
                  <c:v>416900</c:v>
                </c:pt>
                <c:pt idx="1">
                  <c:v>216270</c:v>
                </c:pt>
              </c:numCache>
            </c:numRef>
          </c:val>
          <c:extLst>
            <c:ext xmlns:c16="http://schemas.microsoft.com/office/drawing/2014/chart" uri="{C3380CC4-5D6E-409C-BE32-E72D297353CC}">
              <c16:uniqueId val="{00000000-8C25-E844-8D9A-864F8DA80BE0}"/>
            </c:ext>
          </c:extLst>
        </c:ser>
        <c:ser>
          <c:idx val="1"/>
          <c:order val="1"/>
          <c:tx>
            <c:strRef>
              <c:f>Sheet1!$C$1</c:f>
              <c:strCache>
                <c:ptCount val="1"/>
                <c:pt idx="0">
                  <c:v>with price change</c:v>
                </c:pt>
              </c:strCache>
            </c:strRef>
          </c:tx>
          <c:spPr>
            <a:solidFill>
              <a:schemeClr val="bg2">
                <a:lumMod val="90000"/>
              </a:schemeClr>
            </a:solidFill>
            <a:ln>
              <a:noFill/>
            </a:ln>
            <a:effectLst/>
          </c:spPr>
          <c:invertIfNegative val="0"/>
          <c:cat>
            <c:strRef>
              <c:f>Sheet1!$A$2:$A$3</c:f>
              <c:strCache>
                <c:ptCount val="2"/>
                <c:pt idx="0">
                  <c:v>current price</c:v>
                </c:pt>
                <c:pt idx="1">
                  <c:v>with price change</c:v>
                </c:pt>
              </c:strCache>
            </c:strRef>
          </c:cat>
          <c:val>
            <c:numRef>
              <c:f>Sheet1!$C$2:$C$3</c:f>
              <c:numCache>
                <c:formatCode>"$"#,##0_);[Red]\("$"#,##0\)</c:formatCode>
                <c:ptCount val="2"/>
                <c:pt idx="0">
                  <c:v>180975312.63999999</c:v>
                </c:pt>
                <c:pt idx="1">
                  <c:v>647790716.80999994</c:v>
                </c:pt>
              </c:numCache>
            </c:numRef>
          </c:val>
          <c:extLst>
            <c:ext xmlns:c16="http://schemas.microsoft.com/office/drawing/2014/chart" uri="{C3380CC4-5D6E-409C-BE32-E72D297353CC}">
              <c16:uniqueId val="{00000001-8C25-E844-8D9A-864F8DA80BE0}"/>
            </c:ext>
          </c:extLst>
        </c:ser>
        <c:dLbls>
          <c:showLegendKey val="0"/>
          <c:showVal val="0"/>
          <c:showCatName val="0"/>
          <c:showSerName val="0"/>
          <c:showPercent val="0"/>
          <c:showBubbleSize val="0"/>
        </c:dLbls>
        <c:gapWidth val="219"/>
        <c:overlap val="-27"/>
        <c:axId val="1158674543"/>
        <c:axId val="928933407"/>
      </c:barChart>
      <c:catAx>
        <c:axId val="115867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928933407"/>
        <c:crosses val="autoZero"/>
        <c:auto val="1"/>
        <c:lblAlgn val="ctr"/>
        <c:lblOffset val="100"/>
        <c:noMultiLvlLbl val="0"/>
      </c:catAx>
      <c:valAx>
        <c:axId val="928933407"/>
        <c:scaling>
          <c:orientation val="minMax"/>
        </c:scaling>
        <c:delete val="0"/>
        <c:axPos val="l"/>
        <c:majorGridlines>
          <c:spPr>
            <a:ln w="9525" cap="flat" cmpd="sng" algn="ctr">
              <a:solidFill>
                <a:schemeClr val="tx1">
                  <a:lumMod val="15000"/>
                  <a:lumOff val="85000"/>
                </a:schemeClr>
              </a:solidFill>
              <a:round/>
            </a:ln>
            <a:effectLst/>
          </c:spPr>
        </c:majorGridlines>
        <c:numFmt formatCode="[&gt;999999]\ #,,&quot;M&quot;;#,&quot;K&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158674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mn-l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ustom 18">
      <a:majorFont>
        <a:latin typeface="Aptos"/>
        <a:ea typeface=""/>
        <a:cs typeface=""/>
      </a:majorFont>
      <a:minorFont>
        <a:latin typeface="Aptos"/>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_ip_UnifiedCompliancePolicyUIAction xmlns="http://schemas.microsoft.com/sharepoint/v3" xsi:nil="true"/>
    <Image xmlns="71af3243-3dd4-4a8d-8c0d-dd76da1f02a5">
      <Url xsi:nil="true"/>
      <Description xsi:nil="true"/>
    </Image>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08F27-B5ED-4462-B2CB-58DE6D45B7BD}">
  <ds:schemaRefs>
    <ds:schemaRef ds:uri="http://schemas.microsoft.com/sharepoint/v3/contenttype/forms"/>
  </ds:schemaRefs>
</ds:datastoreItem>
</file>

<file path=customXml/itemProps2.xml><?xml version="1.0" encoding="utf-8"?>
<ds:datastoreItem xmlns:ds="http://schemas.openxmlformats.org/officeDocument/2006/customXml" ds:itemID="{18EB9497-C3FA-44B4-AD7B-A28C824BF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98095E-4456-4E45-8445-539B9EDACF3C}">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Bold business report.dotx</Template>
  <TotalTime>146</TotalTime>
  <Pages>13</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kalle reaves</dc:creator>
  <cp:keywords/>
  <dc:description/>
  <cp:lastModifiedBy>kalle reaves</cp:lastModifiedBy>
  <cp:revision>1</cp:revision>
  <cp:lastPrinted>2025-05-01T17:24:00Z</cp:lastPrinted>
  <dcterms:created xsi:type="dcterms:W3CDTF">2025-07-12T23:42:00Z</dcterms:created>
  <dcterms:modified xsi:type="dcterms:W3CDTF">2025-07-13T02:10:00Z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